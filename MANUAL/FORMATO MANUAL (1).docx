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74D1" w14:textId="77777777" w:rsidR="001E1388" w:rsidRPr="00763F48" w:rsidRDefault="001E1388" w:rsidP="00D70D02">
      <w:pPr>
        <w:rPr>
          <w:rFonts w:ascii="Avenir LT Std 45 Book" w:hAnsi="Avenir LT Std 45 Book"/>
          <w:b w:val="0"/>
          <w:noProof/>
          <w:color w:val="auto"/>
          <w:sz w:val="24"/>
          <w:szCs w:val="24"/>
          <w:lang w:bidi="es-ES"/>
        </w:rPr>
      </w:pPr>
    </w:p>
    <w:p w14:paraId="22904058" w14:textId="77777777" w:rsidR="00FD57E6" w:rsidRDefault="00FD57E6" w:rsidP="00FD57E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F3F11FC" wp14:editId="21A1AF1D">
            <wp:simplePos x="0" y="0"/>
            <wp:positionH relativeFrom="margin">
              <wp:align>center</wp:align>
            </wp:positionH>
            <wp:positionV relativeFrom="paragraph">
              <wp:posOffset>137070</wp:posOffset>
            </wp:positionV>
            <wp:extent cx="7545197" cy="1406849"/>
            <wp:effectExtent l="0" t="0" r="0" b="0"/>
            <wp:wrapNone/>
            <wp:docPr id="1120439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71" b="74952"/>
                    <a:stretch/>
                  </pic:blipFill>
                  <pic:spPr bwMode="auto">
                    <a:xfrm>
                      <a:off x="0" y="0"/>
                      <a:ext cx="7545197" cy="140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14517" w14:textId="77777777" w:rsidR="00FD57E6" w:rsidRDefault="00FD57E6" w:rsidP="00FD57E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C7B8B6" wp14:editId="5305FB67">
                <wp:simplePos x="0" y="0"/>
                <wp:positionH relativeFrom="page">
                  <wp:posOffset>4053205</wp:posOffset>
                </wp:positionH>
                <wp:positionV relativeFrom="paragraph">
                  <wp:posOffset>7421245</wp:posOffset>
                </wp:positionV>
                <wp:extent cx="939165" cy="1414780"/>
                <wp:effectExtent l="0" t="0" r="0" b="0"/>
                <wp:wrapNone/>
                <wp:docPr id="77790444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1414780"/>
                        </a:xfrm>
                        <a:prstGeom prst="rect">
                          <a:avLst/>
                        </a:prstGeom>
                        <a:solidFill>
                          <a:srgbClr val="1781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319.15pt;margin-top:584.35pt;width:73.95pt;height:111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781c4" stroked="f" strokeweight="2pt" w14:anchorId="4045CE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8A7DBB" wp14:editId="07062436">
                <wp:simplePos x="0" y="0"/>
                <wp:positionH relativeFrom="page">
                  <wp:posOffset>4977765</wp:posOffset>
                </wp:positionH>
                <wp:positionV relativeFrom="paragraph">
                  <wp:posOffset>7420610</wp:posOffset>
                </wp:positionV>
                <wp:extent cx="939165" cy="1414780"/>
                <wp:effectExtent l="0" t="0" r="0" b="0"/>
                <wp:wrapNone/>
                <wp:docPr id="7332891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1414780"/>
                        </a:xfrm>
                        <a:prstGeom prst="rect">
                          <a:avLst/>
                        </a:prstGeom>
                        <a:solidFill>
                          <a:srgbClr val="8DB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391.95pt;margin-top:584.3pt;width:73.95pt;height:111.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8dbf31" stroked="f" strokeweight="2pt" w14:anchorId="12388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7E4B7" wp14:editId="70FE03B0">
                <wp:simplePos x="0" y="0"/>
                <wp:positionH relativeFrom="page">
                  <wp:posOffset>5901690</wp:posOffset>
                </wp:positionH>
                <wp:positionV relativeFrom="paragraph">
                  <wp:posOffset>7420610</wp:posOffset>
                </wp:positionV>
                <wp:extent cx="939800" cy="1414780"/>
                <wp:effectExtent l="0" t="0" r="0" b="0"/>
                <wp:wrapNone/>
                <wp:docPr id="4490725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414780"/>
                        </a:xfrm>
                        <a:prstGeom prst="rect">
                          <a:avLst/>
                        </a:prstGeom>
                        <a:solidFill>
                          <a:srgbClr val="F8BC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464.7pt;margin-top:584.3pt;width:74pt;height:111.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bc30" stroked="f" strokeweight="2pt" w14:anchorId="71885F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E07484" wp14:editId="4CE2D647">
                <wp:simplePos x="0" y="0"/>
                <wp:positionH relativeFrom="page">
                  <wp:posOffset>6835866</wp:posOffset>
                </wp:positionH>
                <wp:positionV relativeFrom="paragraph">
                  <wp:posOffset>7421245</wp:posOffset>
                </wp:positionV>
                <wp:extent cx="939800" cy="1414780"/>
                <wp:effectExtent l="0" t="0" r="0" b="0"/>
                <wp:wrapNone/>
                <wp:docPr id="18730504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414780"/>
                        </a:xfrm>
                        <a:prstGeom prst="rect">
                          <a:avLst/>
                        </a:prstGeom>
                        <a:solidFill>
                          <a:srgbClr val="EF7A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538.25pt;margin-top:584.35pt;width:74pt;height:111.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f7a15" stroked="f" strokeweight="2pt" w14:anchorId="5DBDDF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4331F8" wp14:editId="6DE0B834">
                <wp:simplePos x="0" y="0"/>
                <wp:positionH relativeFrom="page">
                  <wp:align>right</wp:align>
                </wp:positionH>
                <wp:positionV relativeFrom="paragraph">
                  <wp:posOffset>7790724</wp:posOffset>
                </wp:positionV>
                <wp:extent cx="8120743" cy="1426029"/>
                <wp:effectExtent l="0" t="0" r="13970" b="22225"/>
                <wp:wrapNone/>
                <wp:docPr id="13545159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743" cy="1426029"/>
                        </a:xfrm>
                        <a:prstGeom prst="rect">
                          <a:avLst/>
                        </a:prstGeom>
                        <a:solidFill>
                          <a:srgbClr val="3C3C3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588.25pt;margin-top:613.45pt;width:639.45pt;height:112.3pt;z-index:251672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3c3c3b" strokecolor="#012639 [1604]" strokeweight="2pt" w14:anchorId="699CA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079D2C" wp14:editId="7C258B9B">
                <wp:simplePos x="0" y="0"/>
                <wp:positionH relativeFrom="page">
                  <wp:posOffset>4970417</wp:posOffset>
                </wp:positionH>
                <wp:positionV relativeFrom="paragraph">
                  <wp:posOffset>-727801</wp:posOffset>
                </wp:positionV>
                <wp:extent cx="1280160" cy="266700"/>
                <wp:effectExtent l="0" t="0" r="0" b="0"/>
                <wp:wrapNone/>
                <wp:docPr id="5571369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EF7A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391.35pt;margin-top:-57.3pt;width:100.8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f7a15" stroked="f" strokeweight="2pt" w14:anchorId="2ED86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9A55B" wp14:editId="3AF96B33">
                <wp:simplePos x="0" y="0"/>
                <wp:positionH relativeFrom="page">
                  <wp:posOffset>3689713</wp:posOffset>
                </wp:positionH>
                <wp:positionV relativeFrom="paragraph">
                  <wp:posOffset>-728889</wp:posOffset>
                </wp:positionV>
                <wp:extent cx="1280160" cy="266700"/>
                <wp:effectExtent l="0" t="0" r="0" b="0"/>
                <wp:wrapNone/>
                <wp:docPr id="103319615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F8BC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290.55pt;margin-top:-57.4pt;width:100.8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bc30" stroked="f" strokeweight="2pt" w14:anchorId="7B2313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9266E3" wp14:editId="4481C065">
                <wp:simplePos x="0" y="0"/>
                <wp:positionH relativeFrom="page">
                  <wp:posOffset>2417263</wp:posOffset>
                </wp:positionH>
                <wp:positionV relativeFrom="paragraph">
                  <wp:posOffset>-728073</wp:posOffset>
                </wp:positionV>
                <wp:extent cx="1280160" cy="266700"/>
                <wp:effectExtent l="0" t="0" r="0" b="0"/>
                <wp:wrapNone/>
                <wp:docPr id="8526274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8DB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190.35pt;margin-top:-57.35pt;width:100.8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8dbf31" stroked="f" strokeweight="2pt" w14:anchorId="33DD36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BEC9CB" wp14:editId="7250482F">
                <wp:simplePos x="0" y="0"/>
                <wp:positionH relativeFrom="page">
                  <wp:posOffset>1135380</wp:posOffset>
                </wp:positionH>
                <wp:positionV relativeFrom="paragraph">
                  <wp:posOffset>-731520</wp:posOffset>
                </wp:positionV>
                <wp:extent cx="1280160" cy="266700"/>
                <wp:effectExtent l="0" t="0" r="0" b="0"/>
                <wp:wrapNone/>
                <wp:docPr id="164847402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1781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89.4pt;margin-top:-57.6pt;width:100.8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781c4" stroked="f" strokeweight="2pt" w14:anchorId="6DAB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EE324E" wp14:editId="290C9E4C">
                <wp:simplePos x="0" y="0"/>
                <wp:positionH relativeFrom="page">
                  <wp:align>left</wp:align>
                </wp:positionH>
                <wp:positionV relativeFrom="paragraph">
                  <wp:posOffset>-1013460</wp:posOffset>
                </wp:positionV>
                <wp:extent cx="7871460" cy="426720"/>
                <wp:effectExtent l="0" t="0" r="15240" b="11430"/>
                <wp:wrapNone/>
                <wp:docPr id="15522518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1460" cy="426720"/>
                        </a:xfrm>
                        <a:prstGeom prst="rect">
                          <a:avLst/>
                        </a:prstGeom>
                        <a:solidFill>
                          <a:srgbClr val="6161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0;margin-top:-79.8pt;width:619.8pt;height:33.6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616160" strokecolor="#012639 [1604]" strokeweight="2pt" w14:anchorId="49F8A3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">
                <w10:wrap anchorx="page"/>
              </v:rect>
            </w:pict>
          </mc:Fallback>
        </mc:AlternateContent>
      </w:r>
    </w:p>
    <w:p w14:paraId="32C44405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2E72444A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0B2A7D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10DED973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5048D68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155B23BC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64768E3B" w14:textId="77777777" w:rsidR="00FD57E6" w:rsidRDefault="00FD57E6" w:rsidP="00FD57E6">
      <w:pPr>
        <w:rPr>
          <w:rFonts w:ascii="Avenir LT Std 45 Book" w:hAnsi="Avenir LT Std 45 Book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199C8" wp14:editId="78157521">
                <wp:simplePos x="0" y="0"/>
                <wp:positionH relativeFrom="column">
                  <wp:posOffset>311150</wp:posOffset>
                </wp:positionH>
                <wp:positionV relativeFrom="paragraph">
                  <wp:posOffset>263525</wp:posOffset>
                </wp:positionV>
                <wp:extent cx="5159375" cy="826770"/>
                <wp:effectExtent l="0" t="0" r="0" b="0"/>
                <wp:wrapNone/>
                <wp:docPr id="198305340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375" cy="826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CC53B" w14:textId="77777777" w:rsidR="00FD57E6" w:rsidRPr="00831F15" w:rsidRDefault="00FD57E6" w:rsidP="00FD57E6">
                            <w:pPr>
                              <w:jc w:val="center"/>
                              <w:rPr>
                                <w:rFonts w:ascii="AvenirNext LT Pro Bold" w:hAnsi="AvenirNext LT Pro Bold"/>
                                <w:color w:val="FFFFFF" w:themeColor="background1"/>
                                <w:sz w:val="104"/>
                                <w:szCs w:val="200"/>
                              </w:rPr>
                            </w:pPr>
                            <w:r w:rsidRPr="00831F15">
                              <w:rPr>
                                <w:rFonts w:ascii="AvenirNext LT Pro Bold" w:hAnsi="AvenirNext LT Pro Bold"/>
                                <w:color w:val="FFFFFF" w:themeColor="background1"/>
                                <w:sz w:val="104"/>
                                <w:szCs w:val="200"/>
                              </w:rPr>
                              <w:t>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2199C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4.5pt;margin-top:20.75pt;width:406.25pt;height:65.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" filled="f" stroked="f" strokeweight=".5pt">
                <v:textbox>
                  <w:txbxContent>
                    <w:p w14:paraId="5C0CC53B" w14:textId="77777777" w:rsidR="00FD57E6" w:rsidRPr="00831F15" w:rsidRDefault="00FD57E6" w:rsidP="00FD57E6">
                      <w:pPr>
                        <w:jc w:val="center"/>
                        <w:rPr>
                          <w:rFonts w:ascii="AvenirNext LT Pro Bold" w:hAnsi="AvenirNext LT Pro Bold"/>
                          <w:color w:val="FFFFFF" w:themeColor="background1"/>
                          <w:sz w:val="104"/>
                          <w:szCs w:val="200"/>
                        </w:rPr>
                      </w:pPr>
                      <w:r w:rsidRPr="00831F15">
                        <w:rPr>
                          <w:rFonts w:ascii="AvenirNext LT Pro Bold" w:hAnsi="AvenirNext LT Pro Bold"/>
                          <w:color w:val="FFFFFF" w:themeColor="background1"/>
                          <w:sz w:val="104"/>
                          <w:szCs w:val="200"/>
                        </w:rPr>
                        <w:t>MANUAL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3B6D45" wp14:editId="04DBDAB1">
                <wp:simplePos x="0" y="0"/>
                <wp:positionH relativeFrom="page">
                  <wp:posOffset>920750</wp:posOffset>
                </wp:positionH>
                <wp:positionV relativeFrom="paragraph">
                  <wp:posOffset>133350</wp:posOffset>
                </wp:positionV>
                <wp:extent cx="5913755" cy="1099003"/>
                <wp:effectExtent l="0" t="0" r="10795" b="25400"/>
                <wp:wrapNone/>
                <wp:docPr id="146917292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755" cy="1099003"/>
                        </a:xfrm>
                        <a:prstGeom prst="rect">
                          <a:avLst/>
                        </a:prstGeom>
                        <a:solidFill>
                          <a:srgbClr val="6161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72.5pt;margin-top:10.5pt;width:465.65pt;height:86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616160" strokecolor="#012639 [1604]" strokeweight="2pt" w14:anchorId="6403F9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">
                <w10:wrap anchorx="page"/>
              </v:rect>
            </w:pict>
          </mc:Fallback>
        </mc:AlternateContent>
      </w:r>
    </w:p>
    <w:p w14:paraId="333B4A5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49FF4C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77F265B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3EF2848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8E926F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23890FFA" w14:textId="77777777" w:rsidR="00FD57E6" w:rsidRDefault="00FD57E6" w:rsidP="00FD57E6">
      <w:pPr>
        <w:rPr>
          <w:rFonts w:ascii="Avenir LT Std 45 Book" w:hAnsi="Avenir LT Std 45 Book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617DFD" wp14:editId="5158B702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5159375" cy="3333750"/>
                <wp:effectExtent l="0" t="0" r="0" b="0"/>
                <wp:wrapNone/>
                <wp:docPr id="40521572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375" cy="3333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75946" w14:textId="3116CEC1" w:rsidR="00FD57E6" w:rsidRPr="00831F15" w:rsidRDefault="00FD57E6" w:rsidP="00FD57E6">
                            <w:pPr>
                              <w:jc w:val="center"/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</w:pPr>
                            <w:r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 xml:space="preserve">SISTEMA </w:t>
                            </w:r>
                            <w:r w:rsidR="006B040A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 xml:space="preserve">INFOMÁTICO DE GESTIÓN </w:t>
                            </w:r>
                            <w:r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>(S</w:t>
                            </w:r>
                            <w:r w:rsidR="006B040A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>IG</w:t>
                            </w:r>
                            <w:r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>)</w:t>
                            </w:r>
                            <w:r w:rsidRPr="00831F15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 xml:space="preserve"> PARA </w:t>
                            </w:r>
                            <w:r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>ADMINISTRADOR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17DFD" id="_x0000_s1027" type="#_x0000_t202" style="position:absolute;margin-left:355.05pt;margin-top:7.35pt;width:406.25pt;height:262.5pt;z-index:2516797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" filled="f" stroked="f" strokeweight=".5pt">
                <v:textbox>
                  <w:txbxContent>
                    <w:p w14:paraId="70F75946" w14:textId="3116CEC1" w:rsidR="00FD57E6" w:rsidRPr="00831F15" w:rsidRDefault="00FD57E6" w:rsidP="00FD57E6">
                      <w:pPr>
                        <w:jc w:val="center"/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</w:pPr>
                      <w:r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 xml:space="preserve">SISTEMA </w:t>
                      </w:r>
                      <w:r w:rsidR="006B040A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 xml:space="preserve">INFOMÁTICO DE GESTIÓN </w:t>
                      </w:r>
                      <w:r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>(S</w:t>
                      </w:r>
                      <w:r w:rsidR="006B040A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>IG</w:t>
                      </w:r>
                      <w:r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>)</w:t>
                      </w:r>
                      <w:r w:rsidRPr="00831F15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 xml:space="preserve"> PARA </w:t>
                      </w:r>
                      <w:r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>ADMINISTRADOR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36A47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75131D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0F2DF0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063C18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E05112B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3707B62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D3A337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CD66142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75DFDD1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BDEF06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2BA5398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125F1CA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57B9D116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E9718D4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AED0772" w14:textId="77777777" w:rsidR="00FE5B30" w:rsidRDefault="00FE5B30" w:rsidP="00FD57E6">
      <w:pPr>
        <w:rPr>
          <w:rFonts w:ascii="Avenir LT Std 45 Book" w:hAnsi="Avenir LT Std 45 Book"/>
          <w:lang w:val="es-MX"/>
        </w:rPr>
      </w:pPr>
    </w:p>
    <w:p w14:paraId="60AA8D50" w14:textId="77777777" w:rsidR="00FE5B30" w:rsidRDefault="00FE5B30" w:rsidP="00FD57E6">
      <w:pPr>
        <w:rPr>
          <w:rFonts w:ascii="Avenir LT Std 45 Book" w:hAnsi="Avenir LT Std 45 Book"/>
          <w:lang w:val="es-MX"/>
        </w:rPr>
      </w:pPr>
    </w:p>
    <w:p w14:paraId="55A03CB4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F45AE5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66E65BBD" w14:textId="3326BF31" w:rsidR="00D077E9" w:rsidRPr="00763F48" w:rsidRDefault="00D077E9" w:rsidP="00D70D02">
      <w:pPr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6598E703" w14:textId="321A88FD" w:rsidR="00D077E9" w:rsidRPr="00763F48" w:rsidRDefault="00D077E9">
      <w:pPr>
        <w:spacing w:after="200"/>
        <w:rPr>
          <w:rFonts w:ascii="Avenir LT Std 45 Book" w:hAnsi="Avenir LT Std 45 Book"/>
          <w:noProof/>
          <w:color w:val="auto"/>
          <w:sz w:val="24"/>
          <w:szCs w:val="24"/>
        </w:rPr>
      </w:pPr>
      <w:r w:rsidRPr="00763F48">
        <w:rPr>
          <w:rFonts w:ascii="Avenir LT Std 45 Book" w:hAnsi="Avenir LT Std 45 Book"/>
          <w:noProof/>
          <w:color w:val="auto"/>
          <w:sz w:val="24"/>
          <w:szCs w:val="24"/>
          <w:lang w:bidi="es-ES"/>
        </w:rPr>
        <w:br w:type="page"/>
      </w:r>
    </w:p>
    <w:p w14:paraId="2BBA6020" w14:textId="77777777" w:rsidR="00717791" w:rsidRPr="00763F48" w:rsidRDefault="00717791" w:rsidP="00DF027C">
      <w:pPr>
        <w:rPr>
          <w:rFonts w:ascii="Avenir LT Std 45 Book" w:hAnsi="Avenir LT Std 45 Book"/>
          <w:noProof/>
          <w:color w:val="auto"/>
          <w:sz w:val="24"/>
          <w:szCs w:val="24"/>
        </w:rPr>
        <w:sectPr w:rsidR="00717791" w:rsidRPr="00763F48" w:rsidSect="00FD57E6">
          <w:headerReference w:type="default" r:id="rId12"/>
          <w:footerReference w:type="default" r:id="rId13"/>
          <w:pgSz w:w="11906" w:h="16838" w:code="9"/>
          <w:pgMar w:top="1417" w:right="1701" w:bottom="1417" w:left="1701" w:header="0" w:footer="289" w:gutter="0"/>
          <w:pgNumType w:start="1"/>
          <w:cols w:space="720"/>
          <w:docGrid w:linePitch="382"/>
        </w:sectPr>
      </w:pPr>
    </w:p>
    <w:sdt>
      <w:sdtPr>
        <w:rPr>
          <w:rFonts w:ascii="Avenir LT Std 45 Book" w:eastAsiaTheme="minorEastAsia" w:hAnsi="Avenir LT Std 45 Book" w:cstheme="minorBidi"/>
          <w:b/>
          <w:bCs/>
          <w:color w:val="auto"/>
          <w:sz w:val="24"/>
          <w:szCs w:val="24"/>
          <w:lang w:val="es-ES" w:eastAsia="en-US"/>
        </w:rPr>
        <w:id w:val="-525025280"/>
        <w:docPartObj>
          <w:docPartGallery w:val="Table of Contents"/>
          <w:docPartUnique/>
        </w:docPartObj>
      </w:sdtPr>
      <w:sdtContent>
        <w:p w14:paraId="0D3B16E3" w14:textId="3E702C27" w:rsidR="002A4F5C" w:rsidRPr="00763F48" w:rsidRDefault="002A4F5C">
          <w:pPr>
            <w:pStyle w:val="TtuloTDC"/>
            <w:rPr>
              <w:rFonts w:ascii="Avenir LT Std 45 Book" w:hAnsi="Avenir LT Std 45 Book"/>
              <w:color w:val="auto"/>
              <w:sz w:val="24"/>
              <w:szCs w:val="24"/>
            </w:rPr>
          </w:pPr>
          <w:r w:rsidRPr="00763F48">
            <w:rPr>
              <w:rFonts w:ascii="Avenir LT Std 45 Book" w:hAnsi="Avenir LT Std 45 Book"/>
              <w:color w:val="auto"/>
              <w:sz w:val="24"/>
              <w:szCs w:val="24"/>
              <w:lang w:val="es-ES"/>
            </w:rPr>
            <w:t>Contenido</w:t>
          </w:r>
        </w:p>
        <w:p w14:paraId="515638C0" w14:textId="7BCCB772" w:rsidR="00E927F8" w:rsidRPr="00E927F8" w:rsidRDefault="00C8507D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fldChar w:fldCharType="begin"/>
          </w: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instrText xml:space="preserve"> TOC \o "1-4" \h \z \u </w:instrText>
          </w: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fldChar w:fldCharType="separate"/>
          </w:r>
          <w:hyperlink w:anchor="_Toc181973052" w:history="1">
            <w:r w:rsidR="00E927F8"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1.</w:t>
            </w:r>
            <w:r w:rsidR="00E927F8"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="00E927F8"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INTRODUCCIÓN</w:t>
            </w:r>
            <w:r w:rsidR="00E927F8"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="00E927F8"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="00E927F8"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_Toc181973052 \h </w:instrText>
            </w:r>
            <w:r w:rsidR="00E927F8"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="00E927F8"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</w:t>
            </w:r>
            <w:r w:rsidR="00E927F8"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73CC1170" w14:textId="3F76CEF0" w:rsidR="00E927F8" w:rsidRPr="00E927F8" w:rsidRDefault="00E927F8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53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2.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OBJETIVO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_Toc181973053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76C5E0E8" w14:textId="74DD63DA" w:rsidR="00E927F8" w:rsidRPr="00E927F8" w:rsidRDefault="00E927F8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54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3.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ÁMBITO DE CAPACIDAD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_Toc181973054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205221CA" w14:textId="53AB6D0B" w:rsidR="00E927F8" w:rsidRPr="00E927F8" w:rsidRDefault="00E927F8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55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4.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DESARROLLO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_Toc181973055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2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09E6FF74" w14:textId="28CA2D85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56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4.1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INGRESO A LA PLATAFORMA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_Toc181973056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2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7DE2BA09" w14:textId="30CFCB23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57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4.2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INICIAR SESIÓN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_Toc181973057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2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7E07F49C" w14:textId="4D1CE45E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58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4.3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CONFIGURACIÓN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_Toc181973058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3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124002EE" w14:textId="6F2DD5F1" w:rsidR="00E927F8" w:rsidRPr="00E927F8" w:rsidRDefault="00E927F8">
          <w:pPr>
            <w:pStyle w:val="TDC4"/>
            <w:tabs>
              <w:tab w:val="left" w:pos="176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59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4.3.1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NUEVO ROL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_Toc181973059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3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3CBD1A7C" w14:textId="514A9258" w:rsidR="00E927F8" w:rsidRPr="00E927F8" w:rsidRDefault="00E927F8">
          <w:pPr>
            <w:pStyle w:val="TDC4"/>
            <w:tabs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60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4.3.2 NUEVO USUARIO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_Toc181973060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4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3DADDF76" w14:textId="2175D08D" w:rsidR="00E927F8" w:rsidRPr="00E927F8" w:rsidRDefault="00E927F8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61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TABLAS MAESTRAS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_Toc181973061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5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52629898" w14:textId="71499B86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62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ETAPAS DE CICLO DEMING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_Toc181973062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5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2B84DA2F" w14:textId="4F6A3B27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63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5.1.1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NUEVA ETAPA DE CICLO DEMING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_Toc181973063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5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22B3042F" w14:textId="078B1540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64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5.2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CARGO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_Toc181973064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6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48B44103" w14:textId="08A9DC76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65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5.2.1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NUEVO CARGO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_Toc181973065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6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462EE3EF" w14:textId="4DE9F520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66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5.3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PERIODOS ACADÉMICOS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_Toc181973066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6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0FEB2B7B" w14:textId="4360D4D4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67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5.3.1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NUEVO PERIODO ACADÉMICO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_Toc181973067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7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4BEFD77D" w14:textId="2B612636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68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5.4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TIPO DE DOCUMENTO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_Toc181973068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7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4B2AAD07" w14:textId="2F1145F9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69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5.4.1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NUEVO DOCUMENTO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_Toc181973069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7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3F3CBE7C" w14:textId="19FD131A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70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5.5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VALORACIÓN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_Toc181973070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8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186465D4" w14:textId="51CA5AAF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71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5.5.1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NUEVA VALORACIÓN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_Toc181973071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8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5EA33421" w14:textId="06AA0E3C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72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5.6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RESPONSABLE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_Toc181973072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8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3613C615" w14:textId="6704F87A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73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5.6.1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NUEVO RESPONSABLE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_Toc181973073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9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2FA2E347" w14:textId="2AC344B0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74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5.7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EVALUADOR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_Toc181973074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9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16F5F7DB" w14:textId="420BCC7C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75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5.7.1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NUEVO EVALUADOR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_Toc181973075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9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753256F6" w14:textId="641AC027" w:rsidR="00E927F8" w:rsidRPr="00E927F8" w:rsidRDefault="00E927F8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76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6.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CRITERIOS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_Toc181973076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10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273F035F" w14:textId="53BEDD76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77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6.1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CRITERIO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_Toc181973077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10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37710B7C" w14:textId="0C56C8B4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78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6.1.1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NUEVO CRITERIO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_Toc181973078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10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06D261D4" w14:textId="55945E33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79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6.2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SUBCRITERIO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_Toc181973079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11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4FFFA3F5" w14:textId="5A5AEDDA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80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6.2.1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NUEVO SUBCRITERIO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_Toc181973080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11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1D41D2B6" w14:textId="23EBB756" w:rsidR="00E927F8" w:rsidRPr="00E927F8" w:rsidRDefault="00E927F8">
          <w:pPr>
            <w:pStyle w:val="TDC2"/>
            <w:tabs>
              <w:tab w:val="left" w:pos="110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81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6.3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INDICADOR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_Toc181973081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12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013D4864" w14:textId="070761ED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82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6.3.1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NUEVO INDICADOR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_Toc181973082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12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270EE79E" w14:textId="7CD99ECF" w:rsidR="00E927F8" w:rsidRPr="00E927F8" w:rsidRDefault="00E927F8">
          <w:pPr>
            <w:pStyle w:val="TDC3"/>
            <w:tabs>
              <w:tab w:val="left" w:pos="1540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83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6.3.2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ACCIONES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_Toc181973083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13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01D8503A" w14:textId="1480A9FF" w:rsidR="00E927F8" w:rsidRPr="00E927F8" w:rsidRDefault="00E927F8">
          <w:pPr>
            <w:pStyle w:val="TDC4"/>
            <w:tabs>
              <w:tab w:val="left" w:pos="1955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84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6.3.2.1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GESTOR DOCUMENTAL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_Toc181973084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13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628A660C" w14:textId="3A016718" w:rsidR="00E927F8" w:rsidRPr="00E927F8" w:rsidRDefault="00E927F8">
          <w:pPr>
            <w:pStyle w:val="TDC4"/>
            <w:tabs>
              <w:tab w:val="left" w:pos="1955"/>
              <w:tab w:val="right" w:leader="dot" w:pos="8494"/>
            </w:tabs>
            <w:rPr>
              <w:b w:val="0"/>
              <w:bCs/>
              <w:noProof/>
              <w:color w:val="auto"/>
              <w:kern w:val="2"/>
              <w:sz w:val="16"/>
              <w:szCs w:val="16"/>
              <w:lang w:val="es-EC" w:eastAsia="es-EC"/>
              <w14:ligatures w14:val="standardContextual"/>
            </w:rPr>
          </w:pPr>
          <w:hyperlink w:anchor="_Toc181973085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6.3.2.2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EVALUAR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_Toc181973085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14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7279B98E" w14:textId="4BFC01D7" w:rsidR="00E927F8" w:rsidRDefault="00E927F8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noProof/>
              <w:color w:val="auto"/>
              <w:kern w:val="2"/>
              <w:sz w:val="22"/>
              <w:lang w:val="es-EC" w:eastAsia="es-EC"/>
              <w14:ligatures w14:val="standardContextual"/>
            </w:rPr>
          </w:pPr>
          <w:hyperlink w:anchor="_Toc181973086" w:history="1"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7.</w:t>
            </w:r>
            <w:r w:rsidRPr="00E927F8">
              <w:rPr>
                <w:b w:val="0"/>
                <w:bCs/>
                <w:noProof/>
                <w:color w:val="auto"/>
                <w:kern w:val="2"/>
                <w:sz w:val="16"/>
                <w:szCs w:val="16"/>
                <w:lang w:val="es-EC" w:eastAsia="es-EC"/>
                <w14:ligatures w14:val="standardContextual"/>
              </w:rPr>
              <w:tab/>
            </w:r>
            <w:r w:rsidRPr="00E927F8">
              <w:rPr>
                <w:rStyle w:val="Hipervnculo"/>
                <w:rFonts w:ascii="Avenir LT Std 45 Book" w:hAnsi="Avenir LT Std 45 Book"/>
                <w:b w:val="0"/>
                <w:bCs/>
                <w:noProof/>
                <w:color w:val="auto"/>
                <w:sz w:val="20"/>
                <w:szCs w:val="16"/>
              </w:rPr>
              <w:t>BUSCADOR DOCUMENTAL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ab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begin"/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instrText xml:space="preserve"> PAGEREF _Toc181973086 \h </w:instrTex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separate"/>
            </w:r>
            <w:r w:rsidR="00442231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t>15</w:t>
            </w:r>
            <w:r w:rsidRPr="00E927F8">
              <w:rPr>
                <w:b w:val="0"/>
                <w:bCs/>
                <w:noProof/>
                <w:webHidden/>
                <w:color w:val="auto"/>
                <w:sz w:val="20"/>
                <w:szCs w:val="16"/>
              </w:rPr>
              <w:fldChar w:fldCharType="end"/>
            </w:r>
          </w:hyperlink>
        </w:p>
        <w:p w14:paraId="4D3F70CA" w14:textId="4B863ADE" w:rsidR="002A4F5C" w:rsidRPr="00763F48" w:rsidRDefault="00C8507D" w:rsidP="00C02F43">
          <w:pPr>
            <w:rPr>
              <w:rFonts w:ascii="Avenir LT Std 45 Book" w:hAnsi="Avenir LT Std 45 Book"/>
              <w:color w:val="auto"/>
              <w:sz w:val="24"/>
              <w:szCs w:val="24"/>
            </w:rPr>
          </w:pP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lastRenderedPageBreak/>
            <w:fldChar w:fldCharType="end"/>
          </w:r>
        </w:p>
      </w:sdtContent>
    </w:sdt>
    <w:p w14:paraId="6092365D" w14:textId="77777777" w:rsidR="00D007B7" w:rsidRDefault="00D007B7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0000AD07" w14:textId="77777777" w:rsidR="00D007B7" w:rsidRDefault="00D007B7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tbl>
      <w:tblPr>
        <w:tblStyle w:val="Style20"/>
        <w:tblW w:w="63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9"/>
        <w:gridCol w:w="3400"/>
      </w:tblGrid>
      <w:tr w:rsidR="00FE5B30" w:rsidRPr="00FE5B30" w14:paraId="44FB47CC" w14:textId="77777777" w:rsidTr="00D007B7">
        <w:trPr>
          <w:trHeight w:val="324"/>
        </w:trPr>
        <w:tc>
          <w:tcPr>
            <w:tcW w:w="2949" w:type="dxa"/>
            <w:shd w:val="clear" w:color="auto" w:fill="D0CECE"/>
            <w:vAlign w:val="center"/>
          </w:tcPr>
          <w:p w14:paraId="018A35B9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Código:</w:t>
            </w:r>
          </w:p>
        </w:tc>
        <w:tc>
          <w:tcPr>
            <w:tcW w:w="3400" w:type="dxa"/>
            <w:vAlign w:val="center"/>
          </w:tcPr>
          <w:p w14:paraId="2E3BBE2B" w14:textId="627F9192" w:rsidR="00FE5B30" w:rsidRPr="00FE5B30" w:rsidRDefault="00FE5B30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</w:pPr>
            <w:r w:rsidRPr="00FE5B30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ISTS</w:t>
            </w:r>
            <w:r w:rsidR="00050D88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-</w:t>
            </w:r>
            <w:r w:rsidR="0063291D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GTI</w:t>
            </w:r>
          </w:p>
        </w:tc>
      </w:tr>
      <w:tr w:rsidR="00FE5B30" w:rsidRPr="00FE5B30" w14:paraId="28C186E7" w14:textId="77777777" w:rsidTr="00D007B7">
        <w:trPr>
          <w:trHeight w:val="315"/>
        </w:trPr>
        <w:tc>
          <w:tcPr>
            <w:tcW w:w="2949" w:type="dxa"/>
            <w:shd w:val="clear" w:color="auto" w:fill="D0CECE"/>
            <w:vAlign w:val="center"/>
          </w:tcPr>
          <w:p w14:paraId="76FE29B8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Fecha de emisión:</w:t>
            </w:r>
          </w:p>
        </w:tc>
        <w:tc>
          <w:tcPr>
            <w:tcW w:w="3400" w:type="dxa"/>
            <w:vAlign w:val="center"/>
          </w:tcPr>
          <w:p w14:paraId="0F9380D1" w14:textId="16380A78" w:rsidR="00FE5B30" w:rsidRPr="00FE5B30" w:rsidRDefault="0063291D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highlight w:val="yellow"/>
                <w:lang w:val="es-ES"/>
              </w:rPr>
            </w:pP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20</w:t>
            </w:r>
            <w:r w:rsidR="008C1AEE" w:rsidRPr="008C1AEE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/</w:t>
            </w: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04</w:t>
            </w:r>
            <w:r w:rsidR="008C1AEE" w:rsidRPr="008C1AEE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/202</w:t>
            </w: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6</w:t>
            </w:r>
          </w:p>
        </w:tc>
      </w:tr>
    </w:tbl>
    <w:p w14:paraId="23610F81" w14:textId="77777777" w:rsidR="00FE5B30" w:rsidRPr="00FE5B30" w:rsidRDefault="00FE5B30" w:rsidP="00FE5B30">
      <w:pPr>
        <w:tabs>
          <w:tab w:val="left" w:pos="2400"/>
        </w:tabs>
        <w:spacing w:line="360" w:lineRule="auto"/>
        <w:rPr>
          <w:rFonts w:ascii="Avenir LT Std 45 Book" w:hAnsi="Avenir LT Std 45 Book" w:cs="Times New Roman"/>
          <w:b w:val="0"/>
          <w:color w:val="auto"/>
        </w:rPr>
      </w:pPr>
    </w:p>
    <w:p w14:paraId="5D9C9B8F" w14:textId="77777777" w:rsidR="00FE5B30" w:rsidRPr="00FE5B30" w:rsidRDefault="00FE5B30" w:rsidP="00FE5B30">
      <w:pPr>
        <w:tabs>
          <w:tab w:val="left" w:pos="2400"/>
        </w:tabs>
        <w:spacing w:line="360" w:lineRule="auto"/>
        <w:rPr>
          <w:rFonts w:ascii="Avenir LT Std 45 Book" w:hAnsi="Avenir LT Std 45 Book" w:cs="Times New Roman"/>
          <w:b w:val="0"/>
          <w:color w:val="auto"/>
        </w:rPr>
      </w:pPr>
    </w:p>
    <w:tbl>
      <w:tblPr>
        <w:tblStyle w:val="Style21"/>
        <w:tblW w:w="87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960"/>
      </w:tblGrid>
      <w:tr w:rsidR="00FE5B30" w:rsidRPr="00FE5B30" w14:paraId="317B537D" w14:textId="77777777" w:rsidTr="00D007B7">
        <w:trPr>
          <w:trHeight w:val="386"/>
        </w:trPr>
        <w:tc>
          <w:tcPr>
            <w:tcW w:w="2830" w:type="dxa"/>
            <w:shd w:val="clear" w:color="auto" w:fill="D0CECE"/>
            <w:vAlign w:val="center"/>
          </w:tcPr>
          <w:p w14:paraId="5C0892AA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Unidad/Área:</w:t>
            </w:r>
          </w:p>
        </w:tc>
        <w:tc>
          <w:tcPr>
            <w:tcW w:w="5960" w:type="dxa"/>
          </w:tcPr>
          <w:p w14:paraId="4FEF7C2B" w14:textId="77777777" w:rsidR="00FE5B30" w:rsidRPr="00FE5B30" w:rsidRDefault="00FE5B30" w:rsidP="00F75480">
            <w:pPr>
              <w:rPr>
                <w:rFonts w:ascii="Avenir LT Std 45 Book" w:hAnsi="Avenir LT Std 45 Book" w:cstheme="minorHAnsi"/>
                <w:b w:val="0"/>
                <w:bCs/>
                <w:color w:val="auto"/>
                <w:shd w:val="clear" w:color="auto" w:fill="FFFFFF"/>
              </w:rPr>
            </w:pPr>
            <w:r w:rsidRPr="00FE5B30">
              <w:rPr>
                <w:rFonts w:ascii="Avenir LT Std 45 Book" w:hAnsi="Avenir LT Std 45 Book" w:cstheme="minorHAnsi"/>
                <w:b w:val="0"/>
                <w:bCs/>
                <w:color w:val="auto"/>
                <w:sz w:val="22"/>
                <w:shd w:val="clear" w:color="auto" w:fill="FFFFFF"/>
              </w:rPr>
              <w:t>Coordinación de Tecnología de la Información y Comunicación</w:t>
            </w:r>
          </w:p>
        </w:tc>
      </w:tr>
      <w:tr w:rsidR="00FE5B30" w:rsidRPr="00FE5B30" w14:paraId="195F8629" w14:textId="77777777" w:rsidTr="00D007B7">
        <w:trPr>
          <w:trHeight w:val="385"/>
        </w:trPr>
        <w:tc>
          <w:tcPr>
            <w:tcW w:w="2830" w:type="dxa"/>
            <w:shd w:val="clear" w:color="auto" w:fill="D0CECE"/>
            <w:vAlign w:val="center"/>
          </w:tcPr>
          <w:p w14:paraId="633EC264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Ubicación:</w:t>
            </w:r>
          </w:p>
        </w:tc>
        <w:tc>
          <w:tcPr>
            <w:tcW w:w="5960" w:type="dxa"/>
          </w:tcPr>
          <w:p w14:paraId="79B46A50" w14:textId="77777777" w:rsidR="00FE5B30" w:rsidRPr="00FE5B30" w:rsidRDefault="00FE5B30" w:rsidP="00F75480">
            <w:pPr>
              <w:pStyle w:val="Sinespaciado"/>
              <w:rPr>
                <w:rFonts w:ascii="Avenir LT Std 45 Book" w:hAnsi="Avenir LT Std 45 Book"/>
                <w:bCs/>
              </w:rPr>
            </w:pPr>
            <w:r w:rsidRPr="00FE5B30">
              <w:rPr>
                <w:rFonts w:ascii="Avenir LT Std 45 Book" w:hAnsi="Avenir LT Std 45 Book"/>
                <w:bCs/>
              </w:rPr>
              <w:t>Av. General Rumiñahui e Isla Pinta 1111, a media cuadra del San Luis Shopping</w:t>
            </w:r>
          </w:p>
        </w:tc>
      </w:tr>
      <w:tr w:rsidR="00FE5B30" w:rsidRPr="00FE5B30" w14:paraId="2337147A" w14:textId="77777777" w:rsidTr="00D007B7">
        <w:trPr>
          <w:trHeight w:val="372"/>
        </w:trPr>
        <w:tc>
          <w:tcPr>
            <w:tcW w:w="2830" w:type="dxa"/>
            <w:shd w:val="clear" w:color="auto" w:fill="D0CECE"/>
            <w:vAlign w:val="center"/>
          </w:tcPr>
          <w:p w14:paraId="00AA998E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 xml:space="preserve">Nombre responsable: </w:t>
            </w:r>
          </w:p>
        </w:tc>
        <w:tc>
          <w:tcPr>
            <w:tcW w:w="5960" w:type="dxa"/>
          </w:tcPr>
          <w:p w14:paraId="2BD19B14" w14:textId="52A91A16" w:rsidR="00FE5B30" w:rsidRPr="00FE5B30" w:rsidRDefault="0063291D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lang w:val="es-ES"/>
              </w:rPr>
            </w:pPr>
            <w:r w:rsidRPr="0063291D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Matias Scott Valdivieso Salvatierra</w:t>
            </w:r>
          </w:p>
        </w:tc>
      </w:tr>
      <w:tr w:rsidR="00FE5B30" w:rsidRPr="00FE5B30" w14:paraId="2EF58539" w14:textId="77777777" w:rsidTr="00D007B7">
        <w:trPr>
          <w:trHeight w:val="371"/>
        </w:trPr>
        <w:tc>
          <w:tcPr>
            <w:tcW w:w="2830" w:type="dxa"/>
            <w:shd w:val="clear" w:color="auto" w:fill="D0CECE"/>
            <w:vAlign w:val="center"/>
          </w:tcPr>
          <w:p w14:paraId="131952DE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Proceso:</w:t>
            </w:r>
          </w:p>
        </w:tc>
        <w:tc>
          <w:tcPr>
            <w:tcW w:w="5960" w:type="dxa"/>
            <w:vAlign w:val="center"/>
          </w:tcPr>
          <w:p w14:paraId="4D8CD5DE" w14:textId="1BB75BC6" w:rsidR="00FE5B30" w:rsidRPr="00FE5B30" w:rsidRDefault="004169EA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lang w:val="es-ES"/>
              </w:rPr>
            </w:pPr>
            <w:r w:rsidRPr="00176E98">
              <w:rPr>
                <w:rFonts w:ascii="Avenir LT Std 45 Book" w:hAnsi="Avenir LT Std 45 Book" w:cs="Segoe UI"/>
                <w:b w:val="0"/>
                <w:bCs/>
                <w:color w:val="auto"/>
                <w:sz w:val="22"/>
                <w:shd w:val="clear" w:color="auto" w:fill="FFFFFF"/>
              </w:rPr>
              <w:t>Gestión de Tecnologías de la Información</w:t>
            </w:r>
          </w:p>
        </w:tc>
      </w:tr>
    </w:tbl>
    <w:p w14:paraId="1C049627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 w:cs="Times New Roman"/>
          <w:b w:val="0"/>
          <w:color w:val="auto"/>
        </w:rPr>
      </w:pPr>
    </w:p>
    <w:p w14:paraId="770123B7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 w:cs="Times New Roman"/>
          <w:b w:val="0"/>
          <w:color w:val="auto"/>
        </w:rPr>
      </w:pPr>
      <w:r w:rsidRPr="00FE5B30">
        <w:rPr>
          <w:rFonts w:ascii="Avenir LT Std 45 Book" w:hAnsi="Avenir LT Std 45 Book" w:cs="Times New Roman"/>
          <w:color w:val="auto"/>
        </w:rPr>
        <w:tab/>
      </w:r>
    </w:p>
    <w:tbl>
      <w:tblPr>
        <w:tblStyle w:val="Style2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6"/>
        <w:gridCol w:w="2858"/>
        <w:gridCol w:w="2346"/>
        <w:gridCol w:w="1654"/>
      </w:tblGrid>
      <w:tr w:rsidR="00FE5B30" w:rsidRPr="00FE5B30" w14:paraId="349B1AE7" w14:textId="77777777" w:rsidTr="00F75480">
        <w:trPr>
          <w:trHeight w:val="455"/>
        </w:trPr>
        <w:tc>
          <w:tcPr>
            <w:tcW w:w="1636" w:type="dxa"/>
            <w:shd w:val="clear" w:color="auto" w:fill="D0CECE"/>
            <w:vAlign w:val="center"/>
          </w:tcPr>
          <w:p w14:paraId="01C4239D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RUBRO</w:t>
            </w:r>
          </w:p>
        </w:tc>
        <w:tc>
          <w:tcPr>
            <w:tcW w:w="2858" w:type="dxa"/>
            <w:shd w:val="clear" w:color="auto" w:fill="D0CECE"/>
            <w:vAlign w:val="center"/>
          </w:tcPr>
          <w:p w14:paraId="5C96E286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  <w:lang w:val="es-ES"/>
              </w:rPr>
              <w:t xml:space="preserve">NOMBRE y </w:t>
            </w: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CARGO</w:t>
            </w:r>
          </w:p>
        </w:tc>
        <w:tc>
          <w:tcPr>
            <w:tcW w:w="2346" w:type="dxa"/>
            <w:shd w:val="clear" w:color="auto" w:fill="D0CECE"/>
            <w:vAlign w:val="center"/>
          </w:tcPr>
          <w:p w14:paraId="237D1A22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FIRMA</w:t>
            </w:r>
          </w:p>
        </w:tc>
        <w:tc>
          <w:tcPr>
            <w:tcW w:w="1654" w:type="dxa"/>
            <w:shd w:val="clear" w:color="auto" w:fill="D0CECE"/>
            <w:vAlign w:val="center"/>
          </w:tcPr>
          <w:p w14:paraId="1160409A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FECHA</w:t>
            </w:r>
          </w:p>
        </w:tc>
      </w:tr>
      <w:tr w:rsidR="008C1AEE" w:rsidRPr="00FE5B30" w14:paraId="699917AA" w14:textId="77777777" w:rsidTr="00B9101B">
        <w:trPr>
          <w:trHeight w:val="1116"/>
        </w:trPr>
        <w:tc>
          <w:tcPr>
            <w:tcW w:w="1636" w:type="dxa"/>
            <w:vAlign w:val="center"/>
          </w:tcPr>
          <w:p w14:paraId="3D63EA48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 w:rsidRPr="00FE5B30">
              <w:rPr>
                <w:rFonts w:ascii="Avenir LT Std 45 Book" w:hAnsi="Avenir LT Std 45 Book" w:cs="Times New Roman"/>
                <w:color w:val="auto"/>
                <w:sz w:val="22"/>
              </w:rPr>
              <w:t>Aprobado por:</w:t>
            </w:r>
          </w:p>
        </w:tc>
        <w:tc>
          <w:tcPr>
            <w:tcW w:w="2858" w:type="dxa"/>
            <w:vAlign w:val="center"/>
          </w:tcPr>
          <w:p w14:paraId="343C4AFC" w14:textId="77777777" w:rsidR="008C1AEE" w:rsidRPr="008C1AEE" w:rsidRDefault="008C1AEE" w:rsidP="008C1AEE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</w:pPr>
            <w:proofErr w:type="spellStart"/>
            <w:r w:rsidRPr="008C1AEE"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  <w:t>MSc</w:t>
            </w:r>
            <w:proofErr w:type="spellEnd"/>
            <w:r w:rsidRPr="008C1AEE"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  <w:t>. Ramiro Obando</w:t>
            </w:r>
          </w:p>
          <w:p w14:paraId="3D1FA83E" w14:textId="0815798C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Cs/>
                <w:color w:val="auto"/>
                <w:sz w:val="22"/>
                <w:lang w:val="es-ES"/>
              </w:rPr>
            </w:pPr>
            <w:r w:rsidRPr="008C1AEE">
              <w:rPr>
                <w:rFonts w:ascii="Avenir Next LT Pro" w:hAnsi="Avenir Next LT Pro" w:cs="Times New Roman"/>
                <w:bCs/>
                <w:color w:val="auto"/>
                <w:sz w:val="22"/>
                <w:lang w:val="es-ES"/>
              </w:rPr>
              <w:t>Director Administrativo Financiero</w:t>
            </w:r>
          </w:p>
        </w:tc>
        <w:tc>
          <w:tcPr>
            <w:tcW w:w="2346" w:type="dxa"/>
            <w:vAlign w:val="center"/>
          </w:tcPr>
          <w:p w14:paraId="0286356F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71BC8DCE" w14:textId="5C1343CF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</w:pPr>
          </w:p>
        </w:tc>
      </w:tr>
      <w:tr w:rsidR="008C1AEE" w:rsidRPr="00FE5B30" w14:paraId="76D77DE1" w14:textId="77777777" w:rsidTr="00F75480">
        <w:trPr>
          <w:trHeight w:val="819"/>
        </w:trPr>
        <w:tc>
          <w:tcPr>
            <w:tcW w:w="1636" w:type="dxa"/>
            <w:vAlign w:val="center"/>
          </w:tcPr>
          <w:p w14:paraId="08213FA3" w14:textId="58FC248E" w:rsidR="008C1AEE" w:rsidRPr="00FE5B30" w:rsidRDefault="00854A63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>
              <w:rPr>
                <w:rFonts w:ascii="Avenir LT Std 45 Book" w:hAnsi="Avenir LT Std 45 Book" w:cs="Times New Roman"/>
                <w:color w:val="auto"/>
                <w:sz w:val="22"/>
              </w:rPr>
              <w:t xml:space="preserve">Revisado Por: </w:t>
            </w:r>
          </w:p>
        </w:tc>
        <w:tc>
          <w:tcPr>
            <w:tcW w:w="2858" w:type="dxa"/>
            <w:vAlign w:val="center"/>
          </w:tcPr>
          <w:p w14:paraId="6A20E20A" w14:textId="66C2407B" w:rsidR="008C1AEE" w:rsidRPr="008C1AEE" w:rsidRDefault="00B9101B" w:rsidP="005C33DD">
            <w:pPr>
              <w:jc w:val="center"/>
              <w:rPr>
                <w:rFonts w:ascii="Avenir LT Std 45 Book" w:hAnsi="Avenir LT Std 45 Book" w:cs="Times New Roman"/>
                <w:bCs/>
                <w:color w:val="auto"/>
                <w:sz w:val="22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  <w:t>Edison Aucay</w:t>
            </w:r>
            <w:r>
              <w:rPr>
                <w:rFonts w:ascii="Avenir Next LT Pro" w:hAnsi="Avenir Next LT Pro" w:cs="Times New Roman"/>
                <w:bCs/>
                <w:color w:val="auto"/>
                <w:sz w:val="22"/>
              </w:rPr>
              <w:t xml:space="preserve"> </w:t>
            </w:r>
            <w:r w:rsidRPr="00B9101B">
              <w:rPr>
                <w:rFonts w:ascii="Avenir LT Std 45 Book" w:hAnsi="Avenir LT Std 45 Book"/>
                <w:color w:val="auto"/>
                <w:sz w:val="24"/>
                <w:szCs w:val="24"/>
              </w:rPr>
              <w:t>Coordinación de Aseguramiento de la Calidad y Planificación</w:t>
            </w:r>
          </w:p>
        </w:tc>
        <w:tc>
          <w:tcPr>
            <w:tcW w:w="2346" w:type="dxa"/>
            <w:vAlign w:val="center"/>
          </w:tcPr>
          <w:p w14:paraId="0A8C7D11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4AA6AA13" w14:textId="5FDD7CE6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</w:rPr>
            </w:pPr>
          </w:p>
        </w:tc>
      </w:tr>
      <w:tr w:rsidR="00F12B7F" w:rsidRPr="00FE5B30" w14:paraId="0CF36606" w14:textId="77777777" w:rsidTr="00F75480">
        <w:trPr>
          <w:trHeight w:val="819"/>
        </w:trPr>
        <w:tc>
          <w:tcPr>
            <w:tcW w:w="1636" w:type="dxa"/>
            <w:vAlign w:val="center"/>
          </w:tcPr>
          <w:p w14:paraId="43CD72A5" w14:textId="4786B917" w:rsidR="00F12B7F" w:rsidRPr="00FE5B30" w:rsidRDefault="00F12B7F" w:rsidP="00F12B7F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 w:rsidRPr="00FE5B30">
              <w:rPr>
                <w:rFonts w:ascii="Avenir LT Std 45 Book" w:hAnsi="Avenir LT Std 45 Book" w:cs="Times New Roman"/>
                <w:color w:val="auto"/>
                <w:sz w:val="22"/>
              </w:rPr>
              <w:t>Elaborado por:</w:t>
            </w:r>
          </w:p>
        </w:tc>
        <w:tc>
          <w:tcPr>
            <w:tcW w:w="2858" w:type="dxa"/>
            <w:vAlign w:val="center"/>
          </w:tcPr>
          <w:p w14:paraId="209087B3" w14:textId="77777777" w:rsidR="00B9101B" w:rsidRDefault="00B9101B" w:rsidP="00B9101B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</w:rPr>
            </w:pPr>
            <w:r w:rsidRPr="00C13D5E">
              <w:rPr>
                <w:rFonts w:ascii="Avenir Next LT Pro" w:hAnsi="Avenir Next LT Pro" w:cs="Times New Roman"/>
                <w:b w:val="0"/>
                <w:color w:val="auto"/>
                <w:sz w:val="22"/>
              </w:rPr>
              <w:t>Mat</w:t>
            </w:r>
            <w:r>
              <w:rPr>
                <w:rFonts w:ascii="Avenir Next LT Pro" w:hAnsi="Avenir Next LT Pro" w:cs="Times New Roman"/>
                <w:b w:val="0"/>
                <w:color w:val="auto"/>
                <w:sz w:val="22"/>
              </w:rPr>
              <w:t>ias Scott Valdivieso Salvatierra</w:t>
            </w:r>
          </w:p>
          <w:p w14:paraId="3BB40BA5" w14:textId="63B2ABA7" w:rsidR="00F12B7F" w:rsidRPr="008C1AEE" w:rsidRDefault="00B9101B" w:rsidP="00B9101B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</w:rPr>
            </w:pPr>
            <w:r>
              <w:rPr>
                <w:rFonts w:ascii="Avenir Next LT Pro" w:hAnsi="Avenir Next LT Pro" w:cs="Times New Roman"/>
                <w:bCs/>
                <w:color w:val="auto"/>
                <w:sz w:val="22"/>
              </w:rPr>
              <w:t>Coordinador de Tecnologías de la Información y Comunicación</w:t>
            </w:r>
          </w:p>
        </w:tc>
        <w:tc>
          <w:tcPr>
            <w:tcW w:w="2346" w:type="dxa"/>
            <w:vAlign w:val="center"/>
          </w:tcPr>
          <w:p w14:paraId="052F7B68" w14:textId="77777777" w:rsidR="00F12B7F" w:rsidRPr="00FE5B30" w:rsidRDefault="00F12B7F" w:rsidP="00F12B7F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099DFCAE" w14:textId="6A1D4F70" w:rsidR="00F12B7F" w:rsidRPr="008C1AEE" w:rsidRDefault="00F12B7F" w:rsidP="00F12B7F">
            <w:pPr>
              <w:jc w:val="center"/>
              <w:rPr>
                <w:rFonts w:ascii="Avenir Next LT Pro" w:hAnsi="Avenir Next LT Pro" w:cs="Times New Roman"/>
                <w:b w:val="0"/>
                <w:bCs/>
                <w:color w:val="auto"/>
                <w:sz w:val="22"/>
              </w:rPr>
            </w:pPr>
          </w:p>
        </w:tc>
      </w:tr>
    </w:tbl>
    <w:p w14:paraId="44051EEB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/>
          <w:b w:val="0"/>
          <w:color w:val="auto"/>
        </w:rPr>
      </w:pPr>
    </w:p>
    <w:tbl>
      <w:tblPr>
        <w:tblW w:w="850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ACB9C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1331"/>
        <w:gridCol w:w="2131"/>
        <w:gridCol w:w="2008"/>
        <w:gridCol w:w="1699"/>
      </w:tblGrid>
      <w:tr w:rsidR="009962DC" w:rsidRPr="009962DC" w14:paraId="097ED1AC" w14:textId="77777777" w:rsidTr="009962DC">
        <w:trPr>
          <w:trHeight w:val="300"/>
          <w:jc w:val="center"/>
        </w:trPr>
        <w:tc>
          <w:tcPr>
            <w:tcW w:w="850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shd w:val="clear" w:color="auto" w:fill="D0CECE"/>
            <w:vAlign w:val="center"/>
            <w:hideMark/>
          </w:tcPr>
          <w:p w14:paraId="1995237A" w14:textId="01F85B1B" w:rsidR="009962DC" w:rsidRPr="009962DC" w:rsidRDefault="002A4F5C" w:rsidP="009962DC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br w:type="page"/>
            </w:r>
            <w:r w:rsidR="009962DC"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REGISTRO DE CAMBIOS EN EL DOCUMENTO</w:t>
            </w:r>
          </w:p>
        </w:tc>
      </w:tr>
      <w:tr w:rsidR="009962DC" w:rsidRPr="009962DC" w14:paraId="13D97DCF" w14:textId="77777777" w:rsidTr="009962DC">
        <w:trPr>
          <w:trHeight w:val="300"/>
          <w:jc w:val="center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3E587F" w14:textId="1E2635B9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VERSION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D5F600" w14:textId="3AE7C895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MOTIVO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4B2D20" w14:textId="6906D5D1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RESPONSABLE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0EF745" w14:textId="46459D06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ELABORADO POR</w:t>
            </w: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0F952" w14:textId="77A5D0CF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FECHA</w:t>
            </w:r>
          </w:p>
        </w:tc>
      </w:tr>
      <w:tr w:rsidR="009962DC" w:rsidRPr="009962DC" w14:paraId="60B8E88B" w14:textId="77777777" w:rsidTr="009962DC">
        <w:trPr>
          <w:trHeight w:val="300"/>
          <w:jc w:val="center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BC1876" w14:textId="4A685339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1.0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032B6D" w14:textId="1F4D85C7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Creación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A5D627" w14:textId="7C11F57C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Coordinación de Aseguramiento de la Calidad y Planificación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15830B" w14:textId="5803A037" w:rsidR="009962DC" w:rsidRPr="009962DC" w:rsidRDefault="00552132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  <w:t xml:space="preserve">Ing. </w:t>
            </w:r>
            <w:r w:rsid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  <w:t>Edison Aucay</w:t>
            </w: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50ED9F" w14:textId="2F7177B6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23/11/202</w:t>
            </w:r>
            <w:r w:rsidR="00552132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4</w:t>
            </w:r>
          </w:p>
        </w:tc>
      </w:tr>
    </w:tbl>
    <w:p w14:paraId="7EA0DAFB" w14:textId="77777777" w:rsidR="009962DC" w:rsidRPr="00763F48" w:rsidRDefault="009962DC" w:rsidP="00647BD6">
      <w:pPr>
        <w:rPr>
          <w:rFonts w:ascii="Avenir LT Std 45 Book" w:hAnsi="Avenir LT Std 45 Book"/>
          <w:color w:val="auto"/>
          <w:sz w:val="24"/>
          <w:szCs w:val="24"/>
        </w:rPr>
        <w:sectPr w:rsidR="009962DC" w:rsidRPr="00763F48" w:rsidSect="008C6067">
          <w:footerReference w:type="default" r:id="rId14"/>
          <w:pgSz w:w="11906" w:h="16838" w:code="9"/>
          <w:pgMar w:top="1417" w:right="1701" w:bottom="1417" w:left="1701" w:header="0" w:footer="289" w:gutter="0"/>
          <w:pgNumType w:start="1"/>
          <w:cols w:space="720"/>
          <w:docGrid w:linePitch="382"/>
        </w:sectPr>
      </w:pPr>
    </w:p>
    <w:p w14:paraId="20A62E97" w14:textId="30BA3A7D" w:rsidR="006D73B6" w:rsidRPr="00607D92" w:rsidRDefault="006D73B6" w:rsidP="008C1AEE">
      <w:pPr>
        <w:pStyle w:val="Ttulo1"/>
        <w:numPr>
          <w:ilvl w:val="0"/>
          <w:numId w:val="10"/>
        </w:numPr>
        <w:rPr>
          <w:rFonts w:ascii="Avenir LT Std 45 Book" w:hAnsi="Avenir LT Std 45 Book"/>
          <w:color w:val="auto"/>
          <w:sz w:val="24"/>
          <w:szCs w:val="24"/>
        </w:rPr>
      </w:pPr>
      <w:bookmarkStart w:id="0" w:name="_Toc173309416"/>
      <w:bookmarkStart w:id="1" w:name="_Toc181973052"/>
      <w:r w:rsidRPr="00607D92">
        <w:rPr>
          <w:rFonts w:ascii="Avenir LT Std 45 Book" w:hAnsi="Avenir LT Std 45 Book"/>
          <w:color w:val="auto"/>
          <w:sz w:val="24"/>
          <w:szCs w:val="24"/>
        </w:rPr>
        <w:lastRenderedPageBreak/>
        <w:t>INTRODUCCIÓN</w:t>
      </w:r>
      <w:bookmarkEnd w:id="0"/>
      <w:bookmarkEnd w:id="1"/>
    </w:p>
    <w:p w14:paraId="22560829" w14:textId="77777777" w:rsidR="006D73B6" w:rsidRPr="00607D92" w:rsidRDefault="006D73B6" w:rsidP="008C1AEE">
      <w:pPr>
        <w:pStyle w:val="Contenido"/>
        <w:jc w:val="both"/>
        <w:rPr>
          <w:rFonts w:ascii="Avenir LT Std 45 Book" w:hAnsi="Avenir LT Std 45 Book"/>
          <w:color w:val="auto"/>
          <w:sz w:val="24"/>
          <w:szCs w:val="24"/>
        </w:rPr>
      </w:pPr>
    </w:p>
    <w:p w14:paraId="5983D44D" w14:textId="7168DCB6" w:rsidR="006D73B6" w:rsidRPr="00607D92" w:rsidRDefault="006D73B6" w:rsidP="008C1AEE">
      <w:pPr>
        <w:pStyle w:val="Contenido"/>
        <w:jc w:val="both"/>
        <w:rPr>
          <w:rFonts w:ascii="Avenir LT Std 45 Book" w:hAnsi="Avenir LT Std 45 Book"/>
          <w:color w:val="auto"/>
          <w:sz w:val="24"/>
          <w:szCs w:val="24"/>
        </w:rPr>
      </w:pPr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El manual del </w:t>
      </w:r>
      <w:r w:rsidR="008C1AEE">
        <w:rPr>
          <w:rFonts w:ascii="Avenir LT Std 45 Book" w:hAnsi="Avenir LT Std 45 Book"/>
          <w:color w:val="auto"/>
          <w:sz w:val="24"/>
          <w:szCs w:val="24"/>
        </w:rPr>
        <w:t>Sistema Informático de Gestión (SIG)</w:t>
      </w:r>
      <w:r w:rsidRPr="00607D92">
        <w:rPr>
          <w:rFonts w:ascii="Avenir LT Std 45 Book" w:hAnsi="Avenir LT Std 45 Book"/>
          <w:color w:val="auto"/>
          <w:sz w:val="24"/>
          <w:szCs w:val="24"/>
        </w:rPr>
        <w:t>, es una herramienta esencial diseñada para optimizar la organización, el almacenamiento de documentos. Este sistema ha sido desarrollado con el objetivo de mejorar la eficiencia operativa, facilitar el acceso a la información y asegurar la integridad y seguridad de los documentos.</w:t>
      </w:r>
    </w:p>
    <w:p w14:paraId="31746BC9" w14:textId="77777777" w:rsidR="006D73B6" w:rsidRPr="00607D92" w:rsidRDefault="006D73B6" w:rsidP="008C1AEE">
      <w:pPr>
        <w:pStyle w:val="Contenido"/>
        <w:rPr>
          <w:rFonts w:ascii="Avenir LT Std 45 Book" w:hAnsi="Avenir LT Std 45 Book"/>
          <w:b/>
          <w:bCs/>
          <w:color w:val="auto"/>
          <w:sz w:val="24"/>
          <w:szCs w:val="24"/>
        </w:rPr>
      </w:pPr>
    </w:p>
    <w:p w14:paraId="5A57C161" w14:textId="64A9E6C3" w:rsidR="006D73B6" w:rsidRPr="00607D92" w:rsidRDefault="006D73B6" w:rsidP="008C1AEE">
      <w:pPr>
        <w:pStyle w:val="Ttulo1"/>
        <w:numPr>
          <w:ilvl w:val="0"/>
          <w:numId w:val="10"/>
        </w:numPr>
        <w:rPr>
          <w:rFonts w:ascii="Avenir LT Std 45 Book" w:hAnsi="Avenir LT Std 45 Book"/>
          <w:color w:val="auto"/>
          <w:sz w:val="24"/>
          <w:szCs w:val="24"/>
        </w:rPr>
      </w:pPr>
      <w:bookmarkStart w:id="2" w:name="_Toc181973053"/>
      <w:bookmarkStart w:id="3" w:name="_Toc173309417"/>
      <w:r w:rsidRPr="00607D92">
        <w:rPr>
          <w:rFonts w:ascii="Avenir LT Std 45 Book" w:hAnsi="Avenir LT Std 45 Book"/>
          <w:color w:val="auto"/>
          <w:sz w:val="24"/>
          <w:szCs w:val="24"/>
        </w:rPr>
        <w:t>OBJETIVO</w:t>
      </w:r>
      <w:bookmarkEnd w:id="2"/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 </w:t>
      </w:r>
      <w:bookmarkEnd w:id="3"/>
    </w:p>
    <w:p w14:paraId="73A28B63" w14:textId="77777777" w:rsidR="006D73B6" w:rsidRPr="00607D92" w:rsidRDefault="006D73B6" w:rsidP="008C1AEE">
      <w:pPr>
        <w:pStyle w:val="Contenido"/>
        <w:jc w:val="both"/>
        <w:rPr>
          <w:rFonts w:ascii="Avenir LT Std 45 Book" w:hAnsi="Avenir LT Std 45 Book"/>
          <w:color w:val="auto"/>
          <w:sz w:val="24"/>
          <w:szCs w:val="24"/>
        </w:rPr>
      </w:pPr>
    </w:p>
    <w:p w14:paraId="3DCA5D69" w14:textId="0ABDF7E1" w:rsidR="006D73B6" w:rsidRPr="00607D92" w:rsidRDefault="006D73B6" w:rsidP="008C1AEE">
      <w:pPr>
        <w:pStyle w:val="Contenido"/>
        <w:jc w:val="both"/>
        <w:rPr>
          <w:rFonts w:ascii="Avenir LT Std 45 Book" w:hAnsi="Avenir LT Std 45 Book"/>
          <w:color w:val="auto"/>
          <w:sz w:val="24"/>
          <w:szCs w:val="24"/>
        </w:rPr>
      </w:pPr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El propósito de este manual es proporcionar una guía detallada sobre el uso y las funcionalidades del </w:t>
      </w:r>
      <w:r w:rsidR="008C1AEE">
        <w:rPr>
          <w:rFonts w:ascii="Avenir LT Std 45 Book" w:hAnsi="Avenir LT Std 45 Book"/>
          <w:color w:val="auto"/>
          <w:sz w:val="24"/>
          <w:szCs w:val="24"/>
        </w:rPr>
        <w:t>Sistema Informático de Gestión (SIG)</w:t>
      </w:r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. Este documento está dirigido al Coordinador de la Unidad de Soporte Técnico y </w:t>
      </w:r>
      <w:proofErr w:type="spellStart"/>
      <w:r w:rsidRPr="00607D92">
        <w:rPr>
          <w:rFonts w:ascii="Avenir LT Std 45 Book" w:hAnsi="Avenir LT Std 45 Book"/>
          <w:color w:val="auto"/>
          <w:sz w:val="24"/>
          <w:szCs w:val="24"/>
        </w:rPr>
        <w:t>TICs</w:t>
      </w:r>
      <w:proofErr w:type="spellEnd"/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 el cual es el encargado de administrar el </w:t>
      </w:r>
      <w:r w:rsidR="008C1AEE">
        <w:rPr>
          <w:rFonts w:ascii="Avenir LT Std 45 Book" w:hAnsi="Avenir LT Std 45 Book"/>
          <w:color w:val="auto"/>
          <w:sz w:val="24"/>
          <w:szCs w:val="24"/>
        </w:rPr>
        <w:t>Sistema Informático de Gestión (SIG)</w:t>
      </w:r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 y dar el soporte técnico necesario para su correcto funcionamiento. </w:t>
      </w:r>
    </w:p>
    <w:p w14:paraId="176E5625" w14:textId="77777777" w:rsidR="006D73B6" w:rsidRPr="00607D92" w:rsidRDefault="006D73B6" w:rsidP="008C1AEE">
      <w:pPr>
        <w:pStyle w:val="Contenido"/>
        <w:jc w:val="both"/>
        <w:rPr>
          <w:rFonts w:ascii="Avenir LT Std 45 Book" w:hAnsi="Avenir LT Std 45 Book"/>
          <w:color w:val="auto"/>
          <w:sz w:val="24"/>
          <w:szCs w:val="24"/>
        </w:rPr>
      </w:pPr>
    </w:p>
    <w:p w14:paraId="7EEB8A7A" w14:textId="6C4D6E54" w:rsidR="006D73B6" w:rsidRPr="00607D92" w:rsidRDefault="003D2A4C" w:rsidP="008C1AEE">
      <w:pPr>
        <w:pStyle w:val="Ttulo1"/>
        <w:numPr>
          <w:ilvl w:val="0"/>
          <w:numId w:val="10"/>
        </w:numPr>
        <w:jc w:val="both"/>
        <w:rPr>
          <w:rFonts w:ascii="Avenir LT Std 45 Book" w:hAnsi="Avenir LT Std 45 Book"/>
          <w:color w:val="auto"/>
          <w:sz w:val="24"/>
          <w:szCs w:val="24"/>
        </w:rPr>
      </w:pPr>
      <w:bookmarkStart w:id="4" w:name="_Toc181973054"/>
      <w:bookmarkStart w:id="5" w:name="_Toc173309418"/>
      <w:r w:rsidRPr="00607D92">
        <w:rPr>
          <w:rFonts w:ascii="Avenir LT Std 45 Book" w:hAnsi="Avenir LT Std 45 Book"/>
          <w:color w:val="auto"/>
          <w:sz w:val="24"/>
          <w:szCs w:val="24"/>
        </w:rPr>
        <w:t>ÁMBITO DE CAPACIDAD</w:t>
      </w:r>
      <w:bookmarkEnd w:id="4"/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 </w:t>
      </w:r>
      <w:bookmarkEnd w:id="5"/>
    </w:p>
    <w:p w14:paraId="2D2C5DA3" w14:textId="77777777" w:rsidR="006D73B6" w:rsidRPr="00607D92" w:rsidRDefault="006D73B6" w:rsidP="008C1AEE">
      <w:pPr>
        <w:pStyle w:val="Contenido"/>
        <w:jc w:val="both"/>
        <w:rPr>
          <w:rFonts w:ascii="Avenir LT Std 45 Book" w:hAnsi="Avenir LT Std 45 Book"/>
          <w:color w:val="auto"/>
          <w:sz w:val="24"/>
          <w:szCs w:val="24"/>
        </w:rPr>
      </w:pPr>
    </w:p>
    <w:p w14:paraId="1A10FEAC" w14:textId="564D3E0A" w:rsidR="006D73B6" w:rsidRPr="00607D92" w:rsidRDefault="006D73B6" w:rsidP="008C1AEE">
      <w:pPr>
        <w:pStyle w:val="Contenido"/>
        <w:jc w:val="both"/>
        <w:rPr>
          <w:rFonts w:ascii="Avenir LT Std 45 Book" w:hAnsi="Avenir LT Std 45 Book"/>
          <w:color w:val="auto"/>
          <w:sz w:val="24"/>
          <w:szCs w:val="24"/>
        </w:rPr>
      </w:pPr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El </w:t>
      </w:r>
      <w:r w:rsidR="008C1AEE">
        <w:rPr>
          <w:rFonts w:ascii="Avenir LT Std 45 Book" w:hAnsi="Avenir LT Std 45 Book"/>
          <w:color w:val="auto"/>
          <w:sz w:val="24"/>
          <w:szCs w:val="24"/>
        </w:rPr>
        <w:t>Sistema Informático de Gestión (SIG)</w:t>
      </w:r>
      <w:r w:rsidR="004F6037" w:rsidRPr="00607D92">
        <w:rPr>
          <w:rFonts w:ascii="Avenir LT Std 45 Book" w:hAnsi="Avenir LT Std 45 Book"/>
          <w:color w:val="auto"/>
          <w:sz w:val="24"/>
          <w:szCs w:val="24"/>
        </w:rPr>
        <w:t xml:space="preserve"> </w:t>
      </w:r>
      <w:r w:rsidRPr="00607D92">
        <w:rPr>
          <w:rFonts w:ascii="Avenir LT Std 45 Book" w:hAnsi="Avenir LT Std 45 Book"/>
          <w:color w:val="auto"/>
          <w:sz w:val="24"/>
          <w:szCs w:val="24"/>
        </w:rPr>
        <w:t>bien implementado ofrece varios beneficios, entre los que se incluyen:</w:t>
      </w:r>
    </w:p>
    <w:p w14:paraId="1906D8C4" w14:textId="77777777" w:rsidR="006D73B6" w:rsidRPr="00607D92" w:rsidRDefault="006D73B6" w:rsidP="008C1AEE">
      <w:pPr>
        <w:pStyle w:val="Contenido"/>
        <w:jc w:val="both"/>
        <w:rPr>
          <w:rFonts w:ascii="Avenir LT Std 45 Book" w:hAnsi="Avenir LT Std 45 Book"/>
          <w:color w:val="auto"/>
          <w:sz w:val="24"/>
          <w:szCs w:val="24"/>
        </w:rPr>
      </w:pPr>
    </w:p>
    <w:p w14:paraId="36B6873C" w14:textId="77777777" w:rsidR="006D73B6" w:rsidRPr="00607D92" w:rsidRDefault="006D73B6" w:rsidP="008C1AEE">
      <w:pPr>
        <w:pStyle w:val="Contenido"/>
        <w:numPr>
          <w:ilvl w:val="0"/>
          <w:numId w:val="4"/>
        </w:numPr>
        <w:ind w:left="284" w:hanging="284"/>
        <w:jc w:val="both"/>
        <w:rPr>
          <w:rFonts w:ascii="Avenir LT Std 45 Book" w:hAnsi="Avenir LT Std 45 Book"/>
          <w:color w:val="auto"/>
          <w:sz w:val="24"/>
          <w:szCs w:val="24"/>
        </w:rPr>
      </w:pPr>
      <w:r w:rsidRPr="00607D92">
        <w:rPr>
          <w:rFonts w:ascii="Avenir LT Std 45 Book" w:hAnsi="Avenir LT Std 45 Book"/>
          <w:b/>
          <w:bCs/>
          <w:color w:val="auto"/>
          <w:sz w:val="24"/>
          <w:szCs w:val="24"/>
        </w:rPr>
        <w:t>Accesibilidad Mejorada:</w:t>
      </w:r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 Permite a los usuarios acceder a los documentos necesarios de manera rápida y eficiente, sin importar su ubicación.</w:t>
      </w:r>
    </w:p>
    <w:p w14:paraId="59D7FA7A" w14:textId="58323DA2" w:rsidR="004F6037" w:rsidRPr="0063291D" w:rsidRDefault="006D73B6" w:rsidP="00233444">
      <w:pPr>
        <w:pStyle w:val="Contenido"/>
        <w:numPr>
          <w:ilvl w:val="0"/>
          <w:numId w:val="4"/>
        </w:numPr>
        <w:ind w:left="284" w:hanging="284"/>
        <w:jc w:val="both"/>
        <w:rPr>
          <w:rFonts w:ascii="Avenir LT Std 45 Book" w:hAnsi="Avenir LT Std 45 Book"/>
          <w:color w:val="auto"/>
          <w:sz w:val="24"/>
          <w:szCs w:val="24"/>
        </w:rPr>
      </w:pPr>
      <w:r w:rsidRPr="0063291D">
        <w:rPr>
          <w:rFonts w:ascii="Avenir LT Std 45 Book" w:hAnsi="Avenir LT Std 45 Book"/>
          <w:b/>
          <w:bCs/>
          <w:color w:val="auto"/>
          <w:sz w:val="24"/>
          <w:szCs w:val="24"/>
        </w:rPr>
        <w:t>Organización Eficaz:</w:t>
      </w:r>
      <w:r w:rsidRPr="0063291D">
        <w:rPr>
          <w:rFonts w:ascii="Avenir LT Std 45 Book" w:hAnsi="Avenir LT Std 45 Book"/>
          <w:color w:val="auto"/>
          <w:sz w:val="24"/>
          <w:szCs w:val="24"/>
        </w:rPr>
        <w:t xml:space="preserve"> Facilita la clasificación y el archivo de documentos de forma lógica y coherente.</w:t>
      </w:r>
    </w:p>
    <w:p w14:paraId="6955225A" w14:textId="4C89FF77" w:rsidR="004F6037" w:rsidRPr="00607D92" w:rsidRDefault="00C97399" w:rsidP="008C1AEE">
      <w:pPr>
        <w:pStyle w:val="Ttulo1"/>
        <w:numPr>
          <w:ilvl w:val="0"/>
          <w:numId w:val="10"/>
        </w:numPr>
        <w:jc w:val="both"/>
        <w:rPr>
          <w:rFonts w:ascii="Avenir LT Std 45 Book" w:hAnsi="Avenir LT Std 45 Book"/>
          <w:color w:val="auto"/>
          <w:sz w:val="24"/>
          <w:szCs w:val="24"/>
        </w:rPr>
      </w:pPr>
      <w:bookmarkStart w:id="6" w:name="_Toc181973055"/>
      <w:bookmarkStart w:id="7" w:name="_Toc173309419"/>
      <w:r w:rsidRPr="00607D92">
        <w:rPr>
          <w:rFonts w:ascii="Avenir LT Std 45 Book" w:hAnsi="Avenir LT Std 45 Book"/>
          <w:color w:val="auto"/>
          <w:sz w:val="24"/>
          <w:szCs w:val="24"/>
        </w:rPr>
        <w:t>DESARROLLO</w:t>
      </w:r>
      <w:bookmarkEnd w:id="6"/>
    </w:p>
    <w:p w14:paraId="3EAB8420" w14:textId="77777777" w:rsidR="004F6037" w:rsidRPr="00607D92" w:rsidRDefault="004F6037" w:rsidP="008C1AEE">
      <w:pPr>
        <w:rPr>
          <w:rFonts w:ascii="Avenir LT Std 45 Book" w:hAnsi="Avenir LT Std 45 Book"/>
          <w:color w:val="auto"/>
          <w:sz w:val="24"/>
          <w:szCs w:val="24"/>
        </w:rPr>
      </w:pPr>
    </w:p>
    <w:bookmarkEnd w:id="7"/>
    <w:p w14:paraId="266AA5ED" w14:textId="77777777" w:rsidR="003C10D4" w:rsidRPr="00607D92" w:rsidRDefault="003C10D4" w:rsidP="008C1AEE">
      <w:pPr>
        <w:pStyle w:val="Contenido"/>
        <w:rPr>
          <w:rFonts w:ascii="Avenir LT Std 45 Book" w:hAnsi="Avenir LT Std 45 Book"/>
          <w:color w:val="auto"/>
          <w:sz w:val="24"/>
          <w:szCs w:val="24"/>
        </w:rPr>
      </w:pPr>
    </w:p>
    <w:p w14:paraId="05FCD91C" w14:textId="77777777" w:rsidR="00F31E9D" w:rsidRPr="00607D92" w:rsidRDefault="00F31E9D" w:rsidP="00610E8D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3A21B70B" w14:textId="77777777" w:rsidR="00F31E9D" w:rsidRPr="00607D92" w:rsidRDefault="00F31E9D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5858CEB9" w14:textId="77777777" w:rsidR="00F31E9D" w:rsidRDefault="00F31E9D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672BF305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75E4105F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5EBBBB77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04787522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537A7300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19F31D6C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3E4ECD59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63C664F4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41C5488A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7066CCEC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01788E3C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430A0DA2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390E3D76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4F27C41E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3FD512F5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2F048618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1BA86974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50CFC6FB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0FDE4081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0464A3FC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565C6E5E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13A510E9" w14:textId="45C4621B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  <w:r>
        <w:rPr>
          <w:rFonts w:ascii="Avenir LT Std 45 Book" w:hAnsi="Avenir LT Std 45 Book"/>
          <w:noProof/>
          <w:color w:val="auto"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723E97F0" wp14:editId="02BD584D">
            <wp:simplePos x="0" y="0"/>
            <wp:positionH relativeFrom="page">
              <wp:align>left</wp:align>
            </wp:positionH>
            <wp:positionV relativeFrom="paragraph">
              <wp:posOffset>-888505</wp:posOffset>
            </wp:positionV>
            <wp:extent cx="7528956" cy="10650675"/>
            <wp:effectExtent l="0" t="0" r="0" b="0"/>
            <wp:wrapNone/>
            <wp:docPr id="194177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3867" name="Imagen 19417738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496" cy="10675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B6CEF" w14:textId="45360E03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4C629A35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30C0ABB5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7D7886B0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4752224B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06D40A8A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sectPr w:rsidR="008C1AEE" w:rsidSect="0020240A">
      <w:pgSz w:w="11906" w:h="16838" w:code="9"/>
      <w:pgMar w:top="1417" w:right="1701" w:bottom="1417" w:left="1701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1F90E" w14:textId="77777777" w:rsidR="00BD30D2" w:rsidRDefault="00BD30D2">
      <w:r>
        <w:separator/>
      </w:r>
    </w:p>
    <w:p w14:paraId="3C8C5B56" w14:textId="77777777" w:rsidR="00BD30D2" w:rsidRDefault="00BD30D2"/>
  </w:endnote>
  <w:endnote w:type="continuationSeparator" w:id="0">
    <w:p w14:paraId="5569A153" w14:textId="77777777" w:rsidR="00BD30D2" w:rsidRDefault="00BD30D2">
      <w:r>
        <w:continuationSeparator/>
      </w:r>
    </w:p>
    <w:p w14:paraId="505EC93D" w14:textId="77777777" w:rsidR="00BD30D2" w:rsidRDefault="00BD30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LT Std 45 Book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venirNext LT Pro Bold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1194266"/>
      <w:docPartObj>
        <w:docPartGallery w:val="Page Numbers (Bottom of Page)"/>
        <w:docPartUnique/>
      </w:docPartObj>
    </w:sdtPr>
    <w:sdtContent>
      <w:p w14:paraId="6673D3F6" w14:textId="77B029B3" w:rsidR="002A4F5C" w:rsidRDefault="002A4F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606D41" w14:textId="77777777" w:rsidR="00DF027C" w:rsidRDefault="00DF027C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auto"/>
        <w:sz w:val="22"/>
        <w:szCs w:val="18"/>
      </w:rPr>
      <w:id w:val="728953473"/>
      <w:docPartObj>
        <w:docPartGallery w:val="Page Numbers (Bottom of Page)"/>
        <w:docPartUnique/>
      </w:docPartObj>
    </w:sdtPr>
    <w:sdtContent>
      <w:sdt>
        <w:sdtPr>
          <w:rPr>
            <w:color w:val="auto"/>
            <w:sz w:val="22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3859A77" w14:textId="77777777" w:rsidR="00FC69F9" w:rsidRDefault="00065385" w:rsidP="00FC69F9">
            <w:pPr>
              <w:pStyle w:val="Piedepgina"/>
              <w:ind w:left="-1134"/>
              <w:jc w:val="right"/>
              <w:rPr>
                <w:b w:val="0"/>
                <w:bCs/>
                <w:color w:val="auto"/>
                <w:sz w:val="20"/>
                <w:szCs w:val="20"/>
              </w:rPr>
            </w:pPr>
            <w:r w:rsidRPr="00B10EF7">
              <w:rPr>
                <w:color w:val="auto"/>
                <w:sz w:val="22"/>
                <w:szCs w:val="18"/>
              </w:rPr>
              <w:t xml:space="preserve">Página 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begin"/>
            </w:r>
            <w:r w:rsidRPr="00B10EF7">
              <w:rPr>
                <w:bCs/>
                <w:color w:val="auto"/>
                <w:sz w:val="22"/>
                <w:szCs w:val="18"/>
              </w:rPr>
              <w:instrText>PAGE</w:instrTex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separate"/>
            </w:r>
            <w:r w:rsidRPr="00B10EF7">
              <w:rPr>
                <w:bCs/>
                <w:color w:val="auto"/>
                <w:sz w:val="22"/>
                <w:szCs w:val="18"/>
              </w:rPr>
              <w:t>2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end"/>
            </w:r>
            <w:r w:rsidRPr="00B10EF7">
              <w:rPr>
                <w:color w:val="auto"/>
                <w:sz w:val="22"/>
                <w:szCs w:val="18"/>
              </w:rPr>
              <w:t xml:space="preserve"> de 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begin"/>
            </w:r>
            <w:r w:rsidRPr="00B10EF7">
              <w:rPr>
                <w:bCs/>
                <w:color w:val="auto"/>
                <w:sz w:val="22"/>
                <w:szCs w:val="18"/>
              </w:rPr>
              <w:instrText>NUMPAGES</w:instrTex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separate"/>
            </w:r>
            <w:r w:rsidRPr="00B10EF7">
              <w:rPr>
                <w:bCs/>
                <w:color w:val="auto"/>
                <w:sz w:val="22"/>
                <w:szCs w:val="18"/>
              </w:rPr>
              <w:t>2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end"/>
            </w:r>
          </w:p>
          <w:p w14:paraId="4915FA6D" w14:textId="348E6FFC" w:rsidR="00FC69F9" w:rsidRDefault="00FC69F9" w:rsidP="00FC69F9">
            <w:pPr>
              <w:pStyle w:val="Piedepgina"/>
              <w:ind w:left="-1134"/>
              <w:rPr>
                <w:color w:val="auto"/>
                <w:sz w:val="22"/>
                <w:szCs w:val="18"/>
              </w:rPr>
            </w:pPr>
            <w:r w:rsidRPr="008E7695">
              <w:rPr>
                <w:b w:val="0"/>
                <w:bCs/>
                <w:color w:val="auto"/>
                <w:sz w:val="12"/>
                <w:szCs w:val="8"/>
              </w:rPr>
              <w:t>Rev.ISTS-GC-01: 17</w:t>
            </w:r>
            <w:r w:rsidR="008E7695" w:rsidRPr="008E7695">
              <w:rPr>
                <w:b w:val="0"/>
                <w:bCs/>
                <w:color w:val="auto"/>
                <w:sz w:val="12"/>
                <w:szCs w:val="8"/>
              </w:rPr>
              <w:t xml:space="preserve"> </w:t>
            </w:r>
            <w:r w:rsidRPr="008E7695">
              <w:rPr>
                <w:b w:val="0"/>
                <w:bCs/>
                <w:color w:val="auto"/>
                <w:sz w:val="12"/>
                <w:szCs w:val="8"/>
              </w:rPr>
              <w:t>abr 2025</w:t>
            </w:r>
          </w:p>
          <w:p w14:paraId="3348226C" w14:textId="4EE3C83D" w:rsidR="00065385" w:rsidRPr="00B10EF7" w:rsidRDefault="00000000" w:rsidP="00FC69F9">
            <w:pPr>
              <w:pStyle w:val="Piedepgina"/>
              <w:ind w:left="-1134"/>
              <w:rPr>
                <w:color w:val="auto"/>
                <w:sz w:val="22"/>
                <w:szCs w:val="18"/>
              </w:rPr>
            </w:pPr>
          </w:p>
        </w:sdtContent>
      </w:sdt>
    </w:sdtContent>
  </w:sdt>
  <w:p w14:paraId="346E737D" w14:textId="77777777" w:rsidR="00FE5B30" w:rsidRPr="00B10EF7" w:rsidRDefault="00FE5B30">
    <w:pPr>
      <w:pStyle w:val="Piedepgina"/>
      <w:rPr>
        <w:color w:val="auto"/>
        <w:sz w:val="22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F3899" w14:textId="77777777" w:rsidR="00BD30D2" w:rsidRDefault="00BD30D2">
      <w:r>
        <w:separator/>
      </w:r>
    </w:p>
    <w:p w14:paraId="3BBB202C" w14:textId="77777777" w:rsidR="00BD30D2" w:rsidRDefault="00BD30D2"/>
  </w:footnote>
  <w:footnote w:type="continuationSeparator" w:id="0">
    <w:p w14:paraId="3E471794" w14:textId="77777777" w:rsidR="00BD30D2" w:rsidRDefault="00BD30D2">
      <w:r>
        <w:continuationSeparator/>
      </w:r>
    </w:p>
    <w:p w14:paraId="48605ABD" w14:textId="77777777" w:rsidR="00BD30D2" w:rsidRDefault="00BD30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936D" w14:textId="2CF43671" w:rsidR="00FD57E6" w:rsidRDefault="00FD57E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D957D5" wp14:editId="300C0872">
          <wp:simplePos x="0" y="0"/>
          <wp:positionH relativeFrom="margin">
            <wp:posOffset>4289425</wp:posOffset>
          </wp:positionH>
          <wp:positionV relativeFrom="paragraph">
            <wp:posOffset>327660</wp:posOffset>
          </wp:positionV>
          <wp:extent cx="1461933" cy="495300"/>
          <wp:effectExtent l="0" t="0" r="5080" b="0"/>
          <wp:wrapNone/>
          <wp:docPr id="18381383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8138330" name="Imagen 18381383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1933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F5A"/>
    <w:multiLevelType w:val="hybridMultilevel"/>
    <w:tmpl w:val="CA8E3ED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63B15"/>
    <w:multiLevelType w:val="multilevel"/>
    <w:tmpl w:val="CE92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E7AFE"/>
    <w:multiLevelType w:val="hybridMultilevel"/>
    <w:tmpl w:val="79B6D5A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00422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D3236FC"/>
    <w:multiLevelType w:val="hybridMultilevel"/>
    <w:tmpl w:val="611CF4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E419B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6E60F42"/>
    <w:multiLevelType w:val="hybridMultilevel"/>
    <w:tmpl w:val="2A2E6DF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33482"/>
    <w:multiLevelType w:val="multilevel"/>
    <w:tmpl w:val="2B5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22399"/>
    <w:multiLevelType w:val="multilevel"/>
    <w:tmpl w:val="6AFA5C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FEF1F0F"/>
    <w:multiLevelType w:val="hybridMultilevel"/>
    <w:tmpl w:val="7798608A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26C2D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A643DA7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2D404CF"/>
    <w:multiLevelType w:val="hybridMultilevel"/>
    <w:tmpl w:val="38BE5FD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FA601B"/>
    <w:multiLevelType w:val="multilevel"/>
    <w:tmpl w:val="BDE45AC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6250A9C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58BA27FA"/>
    <w:multiLevelType w:val="hybridMultilevel"/>
    <w:tmpl w:val="A26EFF3A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AA27DC"/>
    <w:multiLevelType w:val="multilevel"/>
    <w:tmpl w:val="0F963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3B57415"/>
    <w:multiLevelType w:val="hybridMultilevel"/>
    <w:tmpl w:val="117ADD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CE129C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F1B2D6E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72636F7"/>
    <w:multiLevelType w:val="hybridMultilevel"/>
    <w:tmpl w:val="CF6AC2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99364E"/>
    <w:multiLevelType w:val="hybridMultilevel"/>
    <w:tmpl w:val="44DAEDF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D43C2"/>
    <w:multiLevelType w:val="hybridMultilevel"/>
    <w:tmpl w:val="4E4E92B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28171">
    <w:abstractNumId w:val="7"/>
  </w:num>
  <w:num w:numId="2" w16cid:durableId="2004509146">
    <w:abstractNumId w:val="1"/>
  </w:num>
  <w:num w:numId="3" w16cid:durableId="1437365705">
    <w:abstractNumId w:val="20"/>
  </w:num>
  <w:num w:numId="4" w16cid:durableId="960500513">
    <w:abstractNumId w:val="21"/>
  </w:num>
  <w:num w:numId="5" w16cid:durableId="474182950">
    <w:abstractNumId w:val="16"/>
  </w:num>
  <w:num w:numId="6" w16cid:durableId="324943059">
    <w:abstractNumId w:val="2"/>
  </w:num>
  <w:num w:numId="7" w16cid:durableId="1074280307">
    <w:abstractNumId w:val="0"/>
  </w:num>
  <w:num w:numId="8" w16cid:durableId="1124035010">
    <w:abstractNumId w:val="22"/>
  </w:num>
  <w:num w:numId="9" w16cid:durableId="1940983121">
    <w:abstractNumId w:val="12"/>
  </w:num>
  <w:num w:numId="10" w16cid:durableId="104275329">
    <w:abstractNumId w:val="10"/>
  </w:num>
  <w:num w:numId="11" w16cid:durableId="1388259865">
    <w:abstractNumId w:val="14"/>
  </w:num>
  <w:num w:numId="12" w16cid:durableId="281348693">
    <w:abstractNumId w:val="3"/>
  </w:num>
  <w:num w:numId="13" w16cid:durableId="1047412960">
    <w:abstractNumId w:val="18"/>
  </w:num>
  <w:num w:numId="14" w16cid:durableId="107744319">
    <w:abstractNumId w:val="4"/>
  </w:num>
  <w:num w:numId="15" w16cid:durableId="2102068805">
    <w:abstractNumId w:val="15"/>
  </w:num>
  <w:num w:numId="16" w16cid:durableId="1140609050">
    <w:abstractNumId w:val="5"/>
  </w:num>
  <w:num w:numId="17" w16cid:durableId="420806694">
    <w:abstractNumId w:val="13"/>
  </w:num>
  <w:num w:numId="18" w16cid:durableId="904678759">
    <w:abstractNumId w:val="9"/>
  </w:num>
  <w:num w:numId="19" w16cid:durableId="1042435257">
    <w:abstractNumId w:val="19"/>
  </w:num>
  <w:num w:numId="20" w16cid:durableId="1664625344">
    <w:abstractNumId w:val="6"/>
  </w:num>
  <w:num w:numId="21" w16cid:durableId="945386929">
    <w:abstractNumId w:val="17"/>
  </w:num>
  <w:num w:numId="22" w16cid:durableId="2038457397">
    <w:abstractNumId w:val="11"/>
  </w:num>
  <w:num w:numId="23" w16cid:durableId="1090468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91"/>
    <w:rsid w:val="00004167"/>
    <w:rsid w:val="00004B33"/>
    <w:rsid w:val="00007AEB"/>
    <w:rsid w:val="000105DC"/>
    <w:rsid w:val="00011956"/>
    <w:rsid w:val="0001667F"/>
    <w:rsid w:val="0002482E"/>
    <w:rsid w:val="0003079A"/>
    <w:rsid w:val="00050324"/>
    <w:rsid w:val="00050D88"/>
    <w:rsid w:val="00065385"/>
    <w:rsid w:val="00065CFF"/>
    <w:rsid w:val="000747A0"/>
    <w:rsid w:val="000771C7"/>
    <w:rsid w:val="000A0150"/>
    <w:rsid w:val="000C5323"/>
    <w:rsid w:val="000C716E"/>
    <w:rsid w:val="000E63C9"/>
    <w:rsid w:val="00102F5B"/>
    <w:rsid w:val="00102F6B"/>
    <w:rsid w:val="00126F53"/>
    <w:rsid w:val="00130E9D"/>
    <w:rsid w:val="00150A6D"/>
    <w:rsid w:val="00156D43"/>
    <w:rsid w:val="00160D87"/>
    <w:rsid w:val="001647ED"/>
    <w:rsid w:val="00171C08"/>
    <w:rsid w:val="001722AC"/>
    <w:rsid w:val="00175AB7"/>
    <w:rsid w:val="0017788A"/>
    <w:rsid w:val="0018247D"/>
    <w:rsid w:val="00185B35"/>
    <w:rsid w:val="00187A3B"/>
    <w:rsid w:val="00196E24"/>
    <w:rsid w:val="001B17EA"/>
    <w:rsid w:val="001D6D5A"/>
    <w:rsid w:val="001E1388"/>
    <w:rsid w:val="001F08EC"/>
    <w:rsid w:val="001F2BC8"/>
    <w:rsid w:val="001F5F6B"/>
    <w:rsid w:val="0020240A"/>
    <w:rsid w:val="00206517"/>
    <w:rsid w:val="002070E0"/>
    <w:rsid w:val="00243EBC"/>
    <w:rsid w:val="00246A35"/>
    <w:rsid w:val="0026618A"/>
    <w:rsid w:val="00284094"/>
    <w:rsid w:val="00284348"/>
    <w:rsid w:val="002A4F5C"/>
    <w:rsid w:val="002D4B25"/>
    <w:rsid w:val="002E67CD"/>
    <w:rsid w:val="002E72D7"/>
    <w:rsid w:val="002E751B"/>
    <w:rsid w:val="002E7657"/>
    <w:rsid w:val="002F02B7"/>
    <w:rsid w:val="002F4FCF"/>
    <w:rsid w:val="002F51F5"/>
    <w:rsid w:val="00312137"/>
    <w:rsid w:val="00312D00"/>
    <w:rsid w:val="003227FD"/>
    <w:rsid w:val="00330359"/>
    <w:rsid w:val="00335783"/>
    <w:rsid w:val="0033762F"/>
    <w:rsid w:val="00360494"/>
    <w:rsid w:val="00366C7E"/>
    <w:rsid w:val="003719C5"/>
    <w:rsid w:val="00384EA3"/>
    <w:rsid w:val="003A39A1"/>
    <w:rsid w:val="003C10D4"/>
    <w:rsid w:val="003C2191"/>
    <w:rsid w:val="003D2A4C"/>
    <w:rsid w:val="003D362C"/>
    <w:rsid w:val="003D3863"/>
    <w:rsid w:val="003E37F4"/>
    <w:rsid w:val="003F6CF8"/>
    <w:rsid w:val="00400407"/>
    <w:rsid w:val="004110DE"/>
    <w:rsid w:val="004169EA"/>
    <w:rsid w:val="004260F8"/>
    <w:rsid w:val="0044085A"/>
    <w:rsid w:val="00442231"/>
    <w:rsid w:val="004B21A5"/>
    <w:rsid w:val="004B6776"/>
    <w:rsid w:val="004D4DE4"/>
    <w:rsid w:val="004E5FEE"/>
    <w:rsid w:val="004F6037"/>
    <w:rsid w:val="005037F0"/>
    <w:rsid w:val="00510B93"/>
    <w:rsid w:val="00514648"/>
    <w:rsid w:val="00516A86"/>
    <w:rsid w:val="005216F4"/>
    <w:rsid w:val="0052675F"/>
    <w:rsid w:val="005275F6"/>
    <w:rsid w:val="0053151D"/>
    <w:rsid w:val="00544880"/>
    <w:rsid w:val="00552132"/>
    <w:rsid w:val="00555225"/>
    <w:rsid w:val="005643B6"/>
    <w:rsid w:val="00572102"/>
    <w:rsid w:val="005A468F"/>
    <w:rsid w:val="005C2B70"/>
    <w:rsid w:val="005C33DD"/>
    <w:rsid w:val="005E3C80"/>
    <w:rsid w:val="005F1BB0"/>
    <w:rsid w:val="005F262F"/>
    <w:rsid w:val="005F7948"/>
    <w:rsid w:val="00607D92"/>
    <w:rsid w:val="00610E8D"/>
    <w:rsid w:val="00617BA6"/>
    <w:rsid w:val="0063291D"/>
    <w:rsid w:val="0064024F"/>
    <w:rsid w:val="00647BD6"/>
    <w:rsid w:val="00656C4D"/>
    <w:rsid w:val="0066244F"/>
    <w:rsid w:val="00665E3C"/>
    <w:rsid w:val="00690B1C"/>
    <w:rsid w:val="006B040A"/>
    <w:rsid w:val="006D73B6"/>
    <w:rsid w:val="006D7B7E"/>
    <w:rsid w:val="006E5716"/>
    <w:rsid w:val="006F7E41"/>
    <w:rsid w:val="00717791"/>
    <w:rsid w:val="007302B3"/>
    <w:rsid w:val="00730733"/>
    <w:rsid w:val="007309A6"/>
    <w:rsid w:val="00730B0C"/>
    <w:rsid w:val="00730E3A"/>
    <w:rsid w:val="00736AAF"/>
    <w:rsid w:val="00742C43"/>
    <w:rsid w:val="007516C4"/>
    <w:rsid w:val="00763F48"/>
    <w:rsid w:val="00765B2A"/>
    <w:rsid w:val="00780A41"/>
    <w:rsid w:val="00783A34"/>
    <w:rsid w:val="00785658"/>
    <w:rsid w:val="007C5970"/>
    <w:rsid w:val="007C6B52"/>
    <w:rsid w:val="007D16C5"/>
    <w:rsid w:val="007D225F"/>
    <w:rsid w:val="008013A0"/>
    <w:rsid w:val="00810E15"/>
    <w:rsid w:val="00813480"/>
    <w:rsid w:val="008363C2"/>
    <w:rsid w:val="008430D9"/>
    <w:rsid w:val="00843F6C"/>
    <w:rsid w:val="0084556E"/>
    <w:rsid w:val="00854A63"/>
    <w:rsid w:val="00862FE4"/>
    <w:rsid w:val="0086389A"/>
    <w:rsid w:val="00871104"/>
    <w:rsid w:val="0087605E"/>
    <w:rsid w:val="00891159"/>
    <w:rsid w:val="008935DC"/>
    <w:rsid w:val="008941AE"/>
    <w:rsid w:val="008B1FEE"/>
    <w:rsid w:val="008B5E8A"/>
    <w:rsid w:val="008C1AEE"/>
    <w:rsid w:val="008C6067"/>
    <w:rsid w:val="008C7B3A"/>
    <w:rsid w:val="008E7695"/>
    <w:rsid w:val="00903C32"/>
    <w:rsid w:val="00916B16"/>
    <w:rsid w:val="009173B9"/>
    <w:rsid w:val="0092675F"/>
    <w:rsid w:val="009303AF"/>
    <w:rsid w:val="0093149D"/>
    <w:rsid w:val="0093335D"/>
    <w:rsid w:val="0093613E"/>
    <w:rsid w:val="00943026"/>
    <w:rsid w:val="00943C7F"/>
    <w:rsid w:val="009503E2"/>
    <w:rsid w:val="00966784"/>
    <w:rsid w:val="00966B81"/>
    <w:rsid w:val="00977F79"/>
    <w:rsid w:val="0099337A"/>
    <w:rsid w:val="009962DC"/>
    <w:rsid w:val="009C7720"/>
    <w:rsid w:val="009E7874"/>
    <w:rsid w:val="00A011E4"/>
    <w:rsid w:val="00A22DF1"/>
    <w:rsid w:val="00A23AFA"/>
    <w:rsid w:val="00A31B3E"/>
    <w:rsid w:val="00A532F3"/>
    <w:rsid w:val="00A813E7"/>
    <w:rsid w:val="00A8489E"/>
    <w:rsid w:val="00AA5CD5"/>
    <w:rsid w:val="00AB02A7"/>
    <w:rsid w:val="00AB3648"/>
    <w:rsid w:val="00AC1E73"/>
    <w:rsid w:val="00AC29F3"/>
    <w:rsid w:val="00AC7EAC"/>
    <w:rsid w:val="00AE1E55"/>
    <w:rsid w:val="00AE283E"/>
    <w:rsid w:val="00AE5EEE"/>
    <w:rsid w:val="00AE67D9"/>
    <w:rsid w:val="00AF0651"/>
    <w:rsid w:val="00AF175A"/>
    <w:rsid w:val="00B00574"/>
    <w:rsid w:val="00B10EF7"/>
    <w:rsid w:val="00B231E5"/>
    <w:rsid w:val="00B52F78"/>
    <w:rsid w:val="00B64B17"/>
    <w:rsid w:val="00B66672"/>
    <w:rsid w:val="00B9101B"/>
    <w:rsid w:val="00BA358D"/>
    <w:rsid w:val="00BA534A"/>
    <w:rsid w:val="00BB7640"/>
    <w:rsid w:val="00BB7AD6"/>
    <w:rsid w:val="00BC35E9"/>
    <w:rsid w:val="00BD30D2"/>
    <w:rsid w:val="00BD6632"/>
    <w:rsid w:val="00BE7A6A"/>
    <w:rsid w:val="00C02B87"/>
    <w:rsid w:val="00C02F43"/>
    <w:rsid w:val="00C35AC0"/>
    <w:rsid w:val="00C4086D"/>
    <w:rsid w:val="00C47641"/>
    <w:rsid w:val="00C608D4"/>
    <w:rsid w:val="00C75FD1"/>
    <w:rsid w:val="00C81B04"/>
    <w:rsid w:val="00C8507D"/>
    <w:rsid w:val="00C97399"/>
    <w:rsid w:val="00CA1896"/>
    <w:rsid w:val="00CB35F6"/>
    <w:rsid w:val="00CB5B28"/>
    <w:rsid w:val="00CC2467"/>
    <w:rsid w:val="00CF39EB"/>
    <w:rsid w:val="00CF5371"/>
    <w:rsid w:val="00D007B7"/>
    <w:rsid w:val="00D0323A"/>
    <w:rsid w:val="00D0559F"/>
    <w:rsid w:val="00D064B5"/>
    <w:rsid w:val="00D06BE7"/>
    <w:rsid w:val="00D077E9"/>
    <w:rsid w:val="00D13FA9"/>
    <w:rsid w:val="00D248DA"/>
    <w:rsid w:val="00D26971"/>
    <w:rsid w:val="00D42CB7"/>
    <w:rsid w:val="00D45F74"/>
    <w:rsid w:val="00D5413D"/>
    <w:rsid w:val="00D570A9"/>
    <w:rsid w:val="00D70D02"/>
    <w:rsid w:val="00D770C7"/>
    <w:rsid w:val="00D81ECA"/>
    <w:rsid w:val="00D86945"/>
    <w:rsid w:val="00D90290"/>
    <w:rsid w:val="00D94FA1"/>
    <w:rsid w:val="00DA0F04"/>
    <w:rsid w:val="00DA2C54"/>
    <w:rsid w:val="00DC706A"/>
    <w:rsid w:val="00DD152F"/>
    <w:rsid w:val="00DE213F"/>
    <w:rsid w:val="00DE7A12"/>
    <w:rsid w:val="00DF027C"/>
    <w:rsid w:val="00DF479F"/>
    <w:rsid w:val="00E00A32"/>
    <w:rsid w:val="00E11430"/>
    <w:rsid w:val="00E15E3B"/>
    <w:rsid w:val="00E22ACD"/>
    <w:rsid w:val="00E620B0"/>
    <w:rsid w:val="00E648D7"/>
    <w:rsid w:val="00E81B40"/>
    <w:rsid w:val="00E927F8"/>
    <w:rsid w:val="00EF196B"/>
    <w:rsid w:val="00EF555B"/>
    <w:rsid w:val="00F027BB"/>
    <w:rsid w:val="00F0778F"/>
    <w:rsid w:val="00F11DCF"/>
    <w:rsid w:val="00F12B7F"/>
    <w:rsid w:val="00F162EA"/>
    <w:rsid w:val="00F31E9D"/>
    <w:rsid w:val="00F461DD"/>
    <w:rsid w:val="00F52D27"/>
    <w:rsid w:val="00F66940"/>
    <w:rsid w:val="00F83527"/>
    <w:rsid w:val="00F94FAD"/>
    <w:rsid w:val="00FC69F9"/>
    <w:rsid w:val="00FD027E"/>
    <w:rsid w:val="00FD57E6"/>
    <w:rsid w:val="00FD583F"/>
    <w:rsid w:val="00FD7488"/>
    <w:rsid w:val="00FE1D24"/>
    <w:rsid w:val="00FE5B30"/>
    <w:rsid w:val="00FF16B4"/>
    <w:rsid w:val="00FF26D4"/>
    <w:rsid w:val="46E7196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90F948"/>
  <w15:docId w15:val="{ADBBCBA3-DD9B-480B-8CD7-6B82CD48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9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2A4F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C75F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9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717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71779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5"/>
    <w:rsid w:val="002A4F5C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2A4F5C"/>
    <w:pPr>
      <w:keepLines/>
      <w:spacing w:after="0" w:line="259" w:lineRule="auto"/>
      <w:outlineLvl w:val="9"/>
    </w:pPr>
    <w:rPr>
      <w:b w:val="0"/>
      <w:color w:val="013A57" w:themeColor="accent1" w:themeShade="BF"/>
      <w:kern w:val="0"/>
      <w:sz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A4F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4F5C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2A4F5C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2A4F5C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0B93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1"/>
    <w:rsid w:val="00C75FD1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C8507D"/>
    <w:pPr>
      <w:spacing w:after="100"/>
      <w:ind w:left="840"/>
    </w:pPr>
  </w:style>
  <w:style w:type="paragraph" w:styleId="Prrafodelista">
    <w:name w:val="List Paragraph"/>
    <w:basedOn w:val="Normal"/>
    <w:uiPriority w:val="34"/>
    <w:unhideWhenUsed/>
    <w:qFormat/>
    <w:rsid w:val="00C97399"/>
    <w:pPr>
      <w:ind w:left="720"/>
      <w:contextualSpacing/>
    </w:pPr>
  </w:style>
  <w:style w:type="paragraph" w:styleId="Sinespaciado">
    <w:name w:val="No Spacing"/>
    <w:uiPriority w:val="1"/>
    <w:qFormat/>
    <w:rsid w:val="00FE5B30"/>
    <w:pPr>
      <w:spacing w:after="0" w:line="240" w:lineRule="auto"/>
    </w:pPr>
    <w:rPr>
      <w:kern w:val="2"/>
      <w:sz w:val="22"/>
      <w:szCs w:val="22"/>
      <w:lang w:val="es-EC"/>
      <w14:ligatures w14:val="standardContextual"/>
    </w:rPr>
  </w:style>
  <w:style w:type="table" w:customStyle="1" w:styleId="Style20">
    <w:name w:val="_Style 20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1">
    <w:name w:val="_Style 21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2">
    <w:name w:val="_Style 22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porteISTS\AppData\Local\Microsoft\Office\16.0\DTS\es-EC%7b667A43AE-0029-48F7-9795-0231DB72C356%7d\%7bF137470E-232A-4747-B81C-27D62777FA14%7dtf16392850_win32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f3c61038-e7c8-4d33-a964-7f9f00fd2b3a" xsi:nil="true"/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6" ma:contentTypeDescription="Crear nuevo documento." ma:contentTypeScope="" ma:versionID="6db1e2b6861862f267ed073b0f05d040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b66015ff6d704f7ef96745f7bc059a08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52F51A-DAEF-4493-BE1E-723C7B006F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1131D3-7AB2-4BA9-9762-B3ED993135AA}">
  <ds:schemaRefs>
    <ds:schemaRef ds:uri="http://schemas.microsoft.com/office/2006/metadata/properties"/>
    <ds:schemaRef ds:uri="http://schemas.microsoft.com/office/infopath/2007/PartnerControls"/>
    <ds:schemaRef ds:uri="f3c61038-e7c8-4d33-a964-7f9f00fd2b3a"/>
    <ds:schemaRef ds:uri="29f60c09-949b-4469-9fa1-1c77a4667b36"/>
  </ds:schemaRefs>
</ds:datastoreItem>
</file>

<file path=customXml/itemProps3.xml><?xml version="1.0" encoding="utf-8"?>
<ds:datastoreItem xmlns:ds="http://schemas.openxmlformats.org/officeDocument/2006/customXml" ds:itemID="{AB1EC45F-7491-4BBE-8361-BA24639B11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F83563-4857-478D-95EA-9E0C382C9C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61038-e7c8-4d33-a964-7f9f00fd2b3a"/>
    <ds:schemaRef ds:uri="29f60c09-949b-4469-9fa1-1c77a466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{F137470E-232A-4747-B81C-27D62777FA14}tf16392850_win32</Template>
  <TotalTime>25</TotalTime>
  <Pages>5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SoporteISTS</dc:creator>
  <cp:keywords/>
  <cp:lastModifiedBy>MATIAS SCOTT VALDIVIESO SALVATIERRA</cp:lastModifiedBy>
  <cp:revision>24</cp:revision>
  <cp:lastPrinted>2024-11-26T13:44:00Z</cp:lastPrinted>
  <dcterms:created xsi:type="dcterms:W3CDTF">2024-11-26T13:44:00Z</dcterms:created>
  <dcterms:modified xsi:type="dcterms:W3CDTF">2026-04-20T21:06:00Z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0x01010060B42B604429FF4F9423BB53F66B3DF3</vt:lpwstr>
  </property>
  <property fmtid="{D5CDD505-2E9C-101B-9397-08002B2CF9AE}" pid="4" name="MediaServiceImageTags">
    <vt:lpwstr/>
  </property>
</Properties>
</file>